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09FF" w14:textId="77777777" w:rsidR="001B7932" w:rsidRDefault="00C50F9F" w:rsidP="001B7932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CB13B07" wp14:editId="46325395">
                <wp:simplePos x="0" y="0"/>
                <wp:positionH relativeFrom="column">
                  <wp:posOffset>108585</wp:posOffset>
                </wp:positionH>
                <wp:positionV relativeFrom="paragraph">
                  <wp:posOffset>105410</wp:posOffset>
                </wp:positionV>
                <wp:extent cx="3931920" cy="274320"/>
                <wp:effectExtent l="11430" t="8255" r="19050" b="12700"/>
                <wp:wrapNone/>
                <wp:docPr id="1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31920" cy="2743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BD6561" w14:textId="77777777" w:rsidR="00C50F9F" w:rsidRPr="002B2EB6" w:rsidRDefault="00C50F9F" w:rsidP="00C50F9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2B2EB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B13B07"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6" type="#_x0000_t202" style="position:absolute;left:0;text-align:left;margin-left:8.55pt;margin-top:8.3pt;width:309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" o:allowincell="f" filled="f" stroked="f">
                <o:lock v:ext="edit" shapetype="t"/>
                <v:textbox style="mso-fit-shape-to-text:t">
                  <w:txbxContent>
                    <w:p w14:paraId="13BD6561" w14:textId="77777777" w:rsidR="00C50F9F" w:rsidRPr="002B2EB6" w:rsidRDefault="00C50F9F" w:rsidP="00C50F9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2B2EB6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 w:rsidR="001B7932">
        <w:rPr>
          <w:rFonts w:ascii="Arial Black" w:hAnsi="Arial Black"/>
          <w:sz w:val="48"/>
        </w:rPr>
        <w:t xml:space="preserve">  </w:t>
      </w:r>
    </w:p>
    <w:p w14:paraId="343E5FF7" w14:textId="05A2D7C4" w:rsidR="001B7932" w:rsidRDefault="001B7932" w:rsidP="001B7932">
      <w:pPr>
        <w:rPr>
          <w:sz w:val="22"/>
          <w:szCs w:val="22"/>
        </w:rPr>
      </w:pPr>
      <w:r>
        <w:t xml:space="preserve">    </w:t>
      </w:r>
      <w:r>
        <w:rPr>
          <w:sz w:val="22"/>
          <w:szCs w:val="22"/>
        </w:rPr>
        <w:t xml:space="preserve">MIK – SERVIÇOS HIDRAULICOS </w:t>
      </w:r>
      <w:r w:rsidR="004F699C">
        <w:rPr>
          <w:sz w:val="22"/>
          <w:szCs w:val="22"/>
        </w:rPr>
        <w:t>LTDA</w:t>
      </w:r>
    </w:p>
    <w:p w14:paraId="57F468E3" w14:textId="77777777" w:rsidR="001B7932" w:rsidRDefault="001B7932" w:rsidP="001B7932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Av</w:t>
      </w:r>
      <w:proofErr w:type="spellEnd"/>
      <w:r>
        <w:rPr>
          <w:sz w:val="22"/>
          <w:szCs w:val="22"/>
        </w:rPr>
        <w:t xml:space="preserve"> dos </w:t>
      </w:r>
      <w:proofErr w:type="spellStart"/>
      <w:r>
        <w:rPr>
          <w:sz w:val="22"/>
          <w:szCs w:val="22"/>
        </w:rPr>
        <w:t>Imarés</w:t>
      </w:r>
      <w:proofErr w:type="spellEnd"/>
      <w:r>
        <w:rPr>
          <w:sz w:val="22"/>
          <w:szCs w:val="22"/>
        </w:rPr>
        <w:t>, 1383 – Indianópolis – São Paulo -SP</w:t>
      </w:r>
    </w:p>
    <w:p w14:paraId="5668A45B" w14:textId="1A214448" w:rsidR="001B7932" w:rsidRDefault="001B7932" w:rsidP="001B7932">
      <w:pPr>
        <w:rPr>
          <w:color w:val="FF0000"/>
        </w:rPr>
      </w:pPr>
      <w:r>
        <w:t xml:space="preserve">    Tel</w:t>
      </w:r>
      <w:r w:rsidR="00E200D0">
        <w:t>.</w:t>
      </w:r>
      <w:r w:rsidR="00D43CCC">
        <w:t xml:space="preserve"> (11) </w:t>
      </w:r>
      <w:r>
        <w:t>5579-0835</w:t>
      </w:r>
      <w:r w:rsidR="00D43CCC">
        <w:t xml:space="preserve"> / (11)</w:t>
      </w:r>
      <w:r>
        <w:t xml:space="preserve"> 99376-4733      </w:t>
      </w:r>
    </w:p>
    <w:p w14:paraId="07761360" w14:textId="77777777" w:rsidR="001B7932" w:rsidRDefault="001B7932" w:rsidP="001B7932">
      <w:pPr>
        <w:rPr>
          <w:color w:val="4472C4"/>
        </w:rPr>
      </w:pPr>
      <w:r>
        <w:t xml:space="preserve">    </w:t>
      </w:r>
      <w:r>
        <w:rPr>
          <w:color w:val="4472C4"/>
        </w:rPr>
        <w:t>shopservicevalvularedutora.com.br</w:t>
      </w:r>
    </w:p>
    <w:p w14:paraId="57D1F4F5" w14:textId="77777777" w:rsidR="001B7932" w:rsidRDefault="001B7932" w:rsidP="001B7932">
      <w:r>
        <w:t xml:space="preserve">    </w:t>
      </w:r>
      <w:hyperlink r:id="rId6" w:history="1">
        <w:r>
          <w:rPr>
            <w:rStyle w:val="Hyperlink"/>
          </w:rPr>
          <w:t>mik</w:t>
        </w:r>
        <w:r w:rsidRPr="00681851">
          <w:rPr>
            <w:rStyle w:val="Hyperlink"/>
          </w:rPr>
          <w:t>@shopservicevalvularedutora.com.br</w:t>
        </w:r>
      </w:hyperlink>
      <w:r>
        <w:t xml:space="preserve">                      </w:t>
      </w:r>
    </w:p>
    <w:p w14:paraId="330067A6" w14:textId="6D736D0A" w:rsidR="003847C6" w:rsidRDefault="00B72133" w:rsidP="00CF6BAB">
      <w:pPr>
        <w:jc w:val="right"/>
      </w:pPr>
      <w:r>
        <w:t xml:space="preserve">ORÇ: </w:t>
      </w:r>
      <w:r w:rsidR="0000019E">
        <w:t>1</w:t>
      </w:r>
      <w:r w:rsidR="00836965">
        <w:t>5.</w:t>
      </w:r>
      <w:r w:rsidR="004F699C">
        <w:t>536/1025</w:t>
      </w:r>
      <w:r w:rsidR="00D43CCC">
        <w:t>.</w:t>
      </w:r>
    </w:p>
    <w:p w14:paraId="319521D9" w14:textId="77777777" w:rsidR="003847C6" w:rsidRDefault="003847C6">
      <w:pPr>
        <w:jc w:val="right"/>
      </w:pPr>
      <w:r>
        <w:t>MI</w:t>
      </w:r>
    </w:p>
    <w:p w14:paraId="414053CE" w14:textId="23370897" w:rsidR="003847C6" w:rsidRDefault="003847C6" w:rsidP="00C37C98">
      <w:pPr>
        <w:jc w:val="right"/>
        <w:rPr>
          <w:b/>
          <w:sz w:val="28"/>
        </w:rPr>
      </w:pPr>
      <w:r>
        <w:t xml:space="preserve">São Paulo, </w:t>
      </w:r>
      <w:r w:rsidR="004F699C">
        <w:t>2</w:t>
      </w:r>
      <w:r w:rsidR="000744F8">
        <w:t>9</w:t>
      </w:r>
      <w:r w:rsidR="00055764">
        <w:t xml:space="preserve"> de </w:t>
      </w:r>
      <w:r w:rsidR="004F699C">
        <w:t xml:space="preserve">Outubro </w:t>
      </w:r>
      <w:r w:rsidR="007C402F">
        <w:t>de 202</w:t>
      </w:r>
      <w:r w:rsidR="00836965">
        <w:t>5</w:t>
      </w:r>
      <w:r w:rsidR="006A30C4">
        <w:t>.</w:t>
      </w:r>
    </w:p>
    <w:p w14:paraId="5BDBD4BC" w14:textId="59B10431" w:rsidR="003847C6" w:rsidRPr="003B0BF8" w:rsidRDefault="00E200D0">
      <w:pPr>
        <w:jc w:val="both"/>
        <w:rPr>
          <w:b/>
          <w:sz w:val="28"/>
        </w:rPr>
      </w:pPr>
      <w:bookmarkStart w:id="0" w:name="_Hlk178670066"/>
      <w:proofErr w:type="spellStart"/>
      <w:r>
        <w:rPr>
          <w:b/>
          <w:sz w:val="28"/>
        </w:rPr>
        <w:t>Neocorporate</w:t>
      </w:r>
      <w:proofErr w:type="spellEnd"/>
      <w:r>
        <w:rPr>
          <w:b/>
          <w:sz w:val="28"/>
        </w:rPr>
        <w:t xml:space="preserve"> Offices</w:t>
      </w:r>
      <w:r w:rsidR="00B42319" w:rsidRPr="003B0BF8">
        <w:rPr>
          <w:b/>
          <w:sz w:val="28"/>
        </w:rPr>
        <w:t>.</w:t>
      </w:r>
      <w:r w:rsidR="003847C6" w:rsidRPr="003B0BF8">
        <w:rPr>
          <w:b/>
          <w:sz w:val="28"/>
        </w:rPr>
        <w:t xml:space="preserve"> </w:t>
      </w:r>
    </w:p>
    <w:p w14:paraId="1B7D1467" w14:textId="0082432C" w:rsidR="003847C6" w:rsidRPr="002B2EB6" w:rsidRDefault="00E200D0">
      <w:pPr>
        <w:jc w:val="both"/>
        <w:rPr>
          <w:bCs/>
          <w:sz w:val="28"/>
        </w:rPr>
      </w:pPr>
      <w:r>
        <w:rPr>
          <w:bCs/>
          <w:sz w:val="28"/>
        </w:rPr>
        <w:t>Rua Enxovia, 472.</w:t>
      </w:r>
    </w:p>
    <w:p w14:paraId="288480AC" w14:textId="790EA193" w:rsidR="003847C6" w:rsidRDefault="00055764">
      <w:pPr>
        <w:jc w:val="both"/>
      </w:pPr>
      <w:r>
        <w:rPr>
          <w:sz w:val="28"/>
        </w:rPr>
        <w:t>V</w:t>
      </w:r>
      <w:r w:rsidR="007A6332">
        <w:rPr>
          <w:sz w:val="28"/>
        </w:rPr>
        <w:t>ila</w:t>
      </w:r>
      <w:r>
        <w:rPr>
          <w:sz w:val="28"/>
        </w:rPr>
        <w:t xml:space="preserve"> </w:t>
      </w:r>
      <w:r w:rsidR="00E200D0">
        <w:rPr>
          <w:sz w:val="28"/>
        </w:rPr>
        <w:t>São Francisco</w:t>
      </w:r>
      <w:r w:rsidR="00554973">
        <w:rPr>
          <w:sz w:val="28"/>
        </w:rPr>
        <w:t xml:space="preserve"> – São Paulo</w:t>
      </w:r>
      <w:r w:rsidR="003B0BF8">
        <w:rPr>
          <w:sz w:val="28"/>
        </w:rPr>
        <w:t xml:space="preserve"> </w:t>
      </w:r>
      <w:r w:rsidR="003847C6">
        <w:rPr>
          <w:sz w:val="28"/>
        </w:rPr>
        <w:t xml:space="preserve">– </w:t>
      </w:r>
      <w:r w:rsidR="00B42319">
        <w:rPr>
          <w:sz w:val="28"/>
        </w:rPr>
        <w:t>SP</w:t>
      </w:r>
    </w:p>
    <w:p w14:paraId="5EEE1E04" w14:textId="2344AAE3" w:rsidR="00A0135B" w:rsidRPr="00FF5D65" w:rsidRDefault="00FF5D65">
      <w:pPr>
        <w:rPr>
          <w:b/>
          <w:bCs/>
        </w:rPr>
      </w:pPr>
      <w:r w:rsidRPr="00FF5D65">
        <w:rPr>
          <w:b/>
          <w:bCs/>
        </w:rPr>
        <w:t>CNPJ: 21.431.690/0001-03</w:t>
      </w:r>
    </w:p>
    <w:p w14:paraId="27D7E983" w14:textId="77777777" w:rsidR="00FF5D65" w:rsidRDefault="00FF5D65"/>
    <w:p w14:paraId="0BBE7E1C" w14:textId="6E14265B" w:rsidR="001B1942" w:rsidRDefault="00554973">
      <w:r>
        <w:t>Sr</w:t>
      </w:r>
      <w:r w:rsidR="00E200D0">
        <w:t>a</w:t>
      </w:r>
      <w:r>
        <w:t xml:space="preserve">. </w:t>
      </w:r>
      <w:r w:rsidR="00E200D0">
        <w:t>Sabrina Gomes (adm.)</w:t>
      </w:r>
      <w:r>
        <w:t xml:space="preserve"> </w:t>
      </w:r>
    </w:p>
    <w:p w14:paraId="7286C962" w14:textId="302594A9" w:rsidR="00942470" w:rsidRDefault="00942470">
      <w:r>
        <w:t>Tel</w:t>
      </w:r>
      <w:r w:rsidR="00E200D0">
        <w:t>. (11) 94252-1751.</w:t>
      </w:r>
    </w:p>
    <w:p w14:paraId="7AE3E736" w14:textId="248230E3" w:rsidR="00D578EA" w:rsidRDefault="00055764" w:rsidP="00E200D0">
      <w:r>
        <w:t>E</w:t>
      </w:r>
      <w:r w:rsidR="00D578EA">
        <w:t xml:space="preserve">-mail:  </w:t>
      </w:r>
      <w:hyperlink r:id="rId7" w:history="1">
        <w:r w:rsidR="00E200D0" w:rsidRPr="00805941">
          <w:rPr>
            <w:rStyle w:val="Hyperlink"/>
          </w:rPr>
          <w:t>gerencia.neocorporate@gmail.com</w:t>
        </w:r>
      </w:hyperlink>
      <w:r w:rsidR="00E200D0">
        <w:t xml:space="preserve"> </w:t>
      </w:r>
    </w:p>
    <w:p w14:paraId="1166A5FC" w14:textId="0CBCC546" w:rsidR="00D578EA" w:rsidRDefault="00591F2B">
      <w:hyperlink r:id="rId8" w:history="1">
        <w:r w:rsidRPr="00B213E2">
          <w:rPr>
            <w:rStyle w:val="Hyperlink"/>
          </w:rPr>
          <w:t>adm@neocorporateoffices.com.br</w:t>
        </w:r>
      </w:hyperlink>
    </w:p>
    <w:p w14:paraId="6CBDB416" w14:textId="77777777" w:rsidR="00591F2B" w:rsidRDefault="00591F2B"/>
    <w:p w14:paraId="52E30E30" w14:textId="77777777" w:rsidR="00554973" w:rsidRDefault="00554973"/>
    <w:p w14:paraId="6BA424CC" w14:textId="47EBD3BF" w:rsidR="003847C6" w:rsidRPr="00DC0566" w:rsidRDefault="00D8162C">
      <w:pPr>
        <w:jc w:val="both"/>
        <w:rPr>
          <w:b/>
          <w:u w:val="single"/>
        </w:rPr>
      </w:pPr>
      <w:r w:rsidRPr="00DC0566">
        <w:rPr>
          <w:b/>
          <w:u w:val="single"/>
        </w:rPr>
        <w:t>Assu</w:t>
      </w:r>
      <w:r w:rsidR="00BD0D9C" w:rsidRPr="00DC0566">
        <w:rPr>
          <w:b/>
          <w:u w:val="single"/>
        </w:rPr>
        <w:t xml:space="preserve">nto: </w:t>
      </w:r>
      <w:r w:rsidR="00E200D0">
        <w:rPr>
          <w:b/>
          <w:u w:val="single"/>
        </w:rPr>
        <w:t>Manutenção de VRP (</w:t>
      </w:r>
      <w:r w:rsidR="004D0F37" w:rsidRPr="00DC0566">
        <w:rPr>
          <w:b/>
          <w:u w:val="single"/>
        </w:rPr>
        <w:t>Válvula</w:t>
      </w:r>
      <w:r w:rsidR="00BD0D9C" w:rsidRPr="00DC0566">
        <w:rPr>
          <w:b/>
          <w:u w:val="single"/>
        </w:rPr>
        <w:t xml:space="preserve"> Redutora</w:t>
      </w:r>
      <w:r w:rsidR="004D0F37" w:rsidRPr="00DC0566">
        <w:rPr>
          <w:b/>
          <w:u w:val="single"/>
        </w:rPr>
        <w:t xml:space="preserve"> de Pressão</w:t>
      </w:r>
      <w:r w:rsidR="00E200D0">
        <w:rPr>
          <w:b/>
          <w:u w:val="single"/>
        </w:rPr>
        <w:t>) 420</w:t>
      </w:r>
      <w:r w:rsidR="00BD0D9C" w:rsidRPr="00DC0566">
        <w:rPr>
          <w:b/>
          <w:u w:val="single"/>
        </w:rPr>
        <w:t xml:space="preserve">. </w:t>
      </w:r>
    </w:p>
    <w:p w14:paraId="13248C64" w14:textId="77777777" w:rsidR="003847C6" w:rsidRDefault="003847C6">
      <w:pPr>
        <w:jc w:val="both"/>
      </w:pPr>
    </w:p>
    <w:p w14:paraId="7C2A898D" w14:textId="5FDCFDE1" w:rsidR="003847C6" w:rsidRDefault="00187378">
      <w:pPr>
        <w:jc w:val="both"/>
      </w:pPr>
      <w:r>
        <w:t>Prezad</w:t>
      </w:r>
      <w:r w:rsidR="00E200D0">
        <w:t>a</w:t>
      </w:r>
      <w:r w:rsidR="003847C6">
        <w:t xml:space="preserve"> Senho</w:t>
      </w:r>
      <w:r w:rsidR="00055764">
        <w:t>r</w:t>
      </w:r>
      <w:r w:rsidR="00E200D0">
        <w:t>a</w:t>
      </w:r>
      <w:r w:rsidR="003847C6">
        <w:t xml:space="preserve">;            </w:t>
      </w:r>
    </w:p>
    <w:p w14:paraId="06EBF364" w14:textId="64DBB4E0" w:rsidR="00306150" w:rsidRDefault="003847C6" w:rsidP="004D0F37">
      <w:pPr>
        <w:pStyle w:val="Recuodecorpodetexto"/>
        <w:ind w:left="0"/>
        <w:rPr>
          <w:sz w:val="28"/>
        </w:rPr>
      </w:pPr>
      <w:r>
        <w:t xml:space="preserve">Em atendimento de vossa solicitação, temos a satisfação de colocar </w:t>
      </w:r>
      <w:proofErr w:type="spellStart"/>
      <w:r>
        <w:t>a</w:t>
      </w:r>
      <w:proofErr w:type="spellEnd"/>
      <w:r>
        <w:t xml:space="preserve"> disposição de V.Sa</w:t>
      </w:r>
      <w:r w:rsidR="00055764">
        <w:t xml:space="preserve">. </w:t>
      </w:r>
      <w:r>
        <w:t>os nossos conhecimentos técnicos para executar os serviços abaixo como segue:</w:t>
      </w:r>
    </w:p>
    <w:p w14:paraId="24E4FEE6" w14:textId="77777777" w:rsidR="003847C6" w:rsidRDefault="00F4358D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Serviços</w:t>
      </w:r>
      <w:r w:rsidR="004D0F37">
        <w:rPr>
          <w:b/>
          <w:i/>
          <w:sz w:val="28"/>
          <w:u w:val="single"/>
        </w:rPr>
        <w:t>.</w:t>
      </w:r>
    </w:p>
    <w:p w14:paraId="073716D0" w14:textId="46B583A1" w:rsidR="008F1735" w:rsidRDefault="006219A5">
      <w:pPr>
        <w:jc w:val="both"/>
        <w:rPr>
          <w:color w:val="FF0000"/>
        </w:rPr>
      </w:pPr>
      <w:bookmarkStart w:id="1" w:name="_Hlk110590628"/>
      <w:r>
        <w:t xml:space="preserve">- </w:t>
      </w:r>
      <w:r w:rsidR="00554973">
        <w:t>Manutenção d</w:t>
      </w:r>
      <w:r w:rsidR="00055764">
        <w:t>e</w:t>
      </w:r>
      <w:r w:rsidR="00554973">
        <w:t xml:space="preserve"> </w:t>
      </w:r>
      <w:r w:rsidR="00055764">
        <w:t>0</w:t>
      </w:r>
      <w:r w:rsidR="00326249">
        <w:t>2</w:t>
      </w:r>
      <w:r w:rsidR="003B0BF8" w:rsidRPr="0096036D">
        <w:t xml:space="preserve"> </w:t>
      </w:r>
      <w:r w:rsidR="00E200D0">
        <w:t>(</w:t>
      </w:r>
      <w:r w:rsidR="00326249">
        <w:t>duas</w:t>
      </w:r>
      <w:r w:rsidR="00E200D0">
        <w:t xml:space="preserve">) </w:t>
      </w:r>
      <w:proofErr w:type="spellStart"/>
      <w:r w:rsidR="003B0BF8" w:rsidRPr="0096036D">
        <w:t>VRPs</w:t>
      </w:r>
      <w:proofErr w:type="spellEnd"/>
      <w:r w:rsidR="003B0BF8" w:rsidRPr="0096036D">
        <w:t xml:space="preserve"> </w:t>
      </w:r>
      <w:r w:rsidR="00E200D0">
        <w:t>420</w:t>
      </w:r>
      <w:r w:rsidR="008F1735">
        <w:t xml:space="preserve"> de </w:t>
      </w:r>
      <w:r w:rsidR="00E200D0">
        <w:t>2</w:t>
      </w:r>
      <w:r w:rsidR="008F1735">
        <w:t>”</w:t>
      </w:r>
      <w:r w:rsidR="00D032D4">
        <w:t>,</w:t>
      </w:r>
      <w:r w:rsidR="008F1735">
        <w:t xml:space="preserve"> instaladas </w:t>
      </w:r>
      <w:r w:rsidR="00E200D0">
        <w:t xml:space="preserve">em quadro duplo em cobre </w:t>
      </w:r>
      <w:r w:rsidR="00D032D4">
        <w:t>n</w:t>
      </w:r>
      <w:r w:rsidR="00055764">
        <w:t xml:space="preserve">a garagem de um </w:t>
      </w:r>
      <w:r w:rsidR="00982716">
        <w:t xml:space="preserve">prédio </w:t>
      </w:r>
      <w:r w:rsidR="00055764">
        <w:t>de 26</w:t>
      </w:r>
      <w:r w:rsidR="00D032D4">
        <w:t xml:space="preserve"> </w:t>
      </w:r>
      <w:proofErr w:type="gramStart"/>
      <w:r w:rsidR="00D032D4">
        <w:t xml:space="preserve">andares </w:t>
      </w:r>
      <w:r w:rsidR="007C402F">
        <w:t xml:space="preserve"> </w:t>
      </w:r>
      <w:r w:rsidR="00D032D4">
        <w:t>para</w:t>
      </w:r>
      <w:proofErr w:type="gramEnd"/>
      <w:r w:rsidR="00D032D4">
        <w:t xml:space="preserve"> atender </w:t>
      </w:r>
      <w:r w:rsidR="00982716">
        <w:t>do</w:t>
      </w:r>
      <w:r w:rsidR="0023174F">
        <w:t xml:space="preserve"> </w:t>
      </w:r>
      <w:r w:rsidR="00CF6BAB">
        <w:t>1</w:t>
      </w:r>
      <w:proofErr w:type="gramStart"/>
      <w:r w:rsidR="00CF6BAB">
        <w:t xml:space="preserve">º </w:t>
      </w:r>
      <w:r w:rsidR="00326249">
        <w:t xml:space="preserve"> ao</w:t>
      </w:r>
      <w:proofErr w:type="gramEnd"/>
      <w:r w:rsidR="00326249">
        <w:t xml:space="preserve"> </w:t>
      </w:r>
      <w:r w:rsidR="00982716">
        <w:t xml:space="preserve"> </w:t>
      </w:r>
      <w:r w:rsidR="00CF6BAB">
        <w:t>7</w:t>
      </w:r>
      <w:r w:rsidR="00982716">
        <w:t xml:space="preserve">º </w:t>
      </w:r>
      <w:r w:rsidR="00326249">
        <w:t>andar</w:t>
      </w:r>
      <w:r w:rsidR="00D032D4">
        <w:t xml:space="preserve"> </w:t>
      </w:r>
      <w:r w:rsidR="00982716">
        <w:t xml:space="preserve">com a </w:t>
      </w:r>
      <w:r w:rsidR="00D032D4">
        <w:t>PES (pressão estática</w:t>
      </w:r>
      <w:r w:rsidR="008F1735">
        <w:t xml:space="preserve"> de saída</w:t>
      </w:r>
      <w:r w:rsidR="00D032D4">
        <w:t>)</w:t>
      </w:r>
      <w:r w:rsidR="008F1735">
        <w:t xml:space="preserve"> em </w:t>
      </w:r>
      <w:r w:rsidR="00B96E30">
        <w:t>4</w:t>
      </w:r>
      <w:r w:rsidR="00D032D4" w:rsidRPr="00D032D4">
        <w:t>,0</w:t>
      </w:r>
      <w:r w:rsidR="00D032D4">
        <w:t xml:space="preserve"> </w:t>
      </w:r>
      <w:proofErr w:type="gramStart"/>
      <w:r w:rsidR="008F1735" w:rsidRPr="00D032D4">
        <w:t>kgf</w:t>
      </w:r>
      <w:r w:rsidR="008F1735">
        <w:t>./</w:t>
      </w:r>
      <w:proofErr w:type="gramEnd"/>
      <w:r w:rsidR="008F1735">
        <w:t>cm2</w:t>
      </w:r>
      <w:r w:rsidR="00982716">
        <w:t>.</w:t>
      </w:r>
      <w:r w:rsidR="00CF6BAB">
        <w:rPr>
          <w:color w:val="FF0000"/>
        </w:rPr>
        <w:t>3,</w:t>
      </w:r>
      <w:r w:rsidR="00591F2B">
        <w:rPr>
          <w:color w:val="FF0000"/>
        </w:rPr>
        <w:t>5</w:t>
      </w:r>
    </w:p>
    <w:p w14:paraId="10D685D5" w14:textId="77777777" w:rsidR="000744F8" w:rsidRPr="00CF6BAB" w:rsidRDefault="000744F8">
      <w:pPr>
        <w:jc w:val="both"/>
        <w:rPr>
          <w:color w:val="FF0000"/>
        </w:rPr>
      </w:pPr>
    </w:p>
    <w:p w14:paraId="2B63710F" w14:textId="0C703BF9" w:rsidR="00326249" w:rsidRPr="00CF6BAB" w:rsidRDefault="00326249" w:rsidP="00326249">
      <w:pPr>
        <w:jc w:val="both"/>
        <w:rPr>
          <w:color w:val="FF0000"/>
        </w:rPr>
      </w:pPr>
      <w:r>
        <w:t>- Manutenção de 02</w:t>
      </w:r>
      <w:r w:rsidRPr="0096036D">
        <w:t xml:space="preserve"> </w:t>
      </w:r>
      <w:r>
        <w:t xml:space="preserve">(duas) </w:t>
      </w:r>
      <w:proofErr w:type="spellStart"/>
      <w:r w:rsidRPr="0096036D">
        <w:t>VRPs</w:t>
      </w:r>
      <w:proofErr w:type="spellEnd"/>
      <w:r w:rsidRPr="0096036D">
        <w:t xml:space="preserve"> </w:t>
      </w:r>
      <w:r>
        <w:t xml:space="preserve">420 de 2”, instaladas em quadro duplo em cobre na garagem de um prédio de 26 </w:t>
      </w:r>
      <w:proofErr w:type="gramStart"/>
      <w:r>
        <w:t>andares  para</w:t>
      </w:r>
      <w:proofErr w:type="gramEnd"/>
      <w:r>
        <w:t xml:space="preserve"> atender do </w:t>
      </w:r>
      <w:r w:rsidR="00CF6BAB">
        <w:t>8</w:t>
      </w:r>
      <w:r>
        <w:t xml:space="preserve">º andar ao </w:t>
      </w:r>
      <w:r w:rsidR="00CF6BAB">
        <w:t>20</w:t>
      </w:r>
      <w:r>
        <w:t>º andar com a PES (pressão estática de saída) em 4</w:t>
      </w:r>
      <w:r w:rsidRPr="00D032D4">
        <w:t>,0</w:t>
      </w:r>
      <w:r>
        <w:t xml:space="preserve"> </w:t>
      </w:r>
      <w:proofErr w:type="gramStart"/>
      <w:r w:rsidRPr="00D032D4">
        <w:t>kgf</w:t>
      </w:r>
      <w:r>
        <w:t>./</w:t>
      </w:r>
      <w:proofErr w:type="gramEnd"/>
      <w:r>
        <w:t>cm2.</w:t>
      </w:r>
      <w:r w:rsidR="000744F8">
        <w:t>3</w:t>
      </w:r>
      <w:r w:rsidR="00CF6BAB">
        <w:rPr>
          <w:color w:val="FF0000"/>
        </w:rPr>
        <w:t>,</w:t>
      </w:r>
      <w:r w:rsidR="00591F2B">
        <w:rPr>
          <w:color w:val="FF0000"/>
        </w:rPr>
        <w:t>5</w:t>
      </w:r>
    </w:p>
    <w:bookmarkEnd w:id="1"/>
    <w:p w14:paraId="272D5F10" w14:textId="77777777" w:rsidR="00503EAD" w:rsidRPr="00503EAD" w:rsidRDefault="00503EAD" w:rsidP="0096036D">
      <w:pPr>
        <w:jc w:val="both"/>
        <w:rPr>
          <w:bCs/>
          <w:color w:val="FF0000"/>
          <w:sz w:val="28"/>
        </w:rPr>
      </w:pPr>
    </w:p>
    <w:bookmarkEnd w:id="0"/>
    <w:p w14:paraId="45C7D406" w14:textId="77777777" w:rsidR="0096036D" w:rsidRDefault="0096036D" w:rsidP="0096036D">
      <w:pPr>
        <w:jc w:val="both"/>
        <w:rPr>
          <w:b/>
          <w:sz w:val="28"/>
          <w:u w:val="single"/>
        </w:rPr>
      </w:pPr>
      <w:r w:rsidRPr="0096036D">
        <w:rPr>
          <w:b/>
          <w:sz w:val="28"/>
          <w:u w:val="single"/>
        </w:rPr>
        <w:t>Procedimento:</w:t>
      </w:r>
    </w:p>
    <w:p w14:paraId="1E1DBDA7" w14:textId="77777777" w:rsidR="001B7932" w:rsidRDefault="001B7932" w:rsidP="001B7932">
      <w:pPr>
        <w:jc w:val="both"/>
      </w:pPr>
      <w:r w:rsidRPr="00717719">
        <w:rPr>
          <w:highlight w:val="yellow"/>
        </w:rPr>
        <w:t>Fechamento do registro de entrada e saída da linha da Válvula Redutora, uma por vez.</w:t>
      </w:r>
    </w:p>
    <w:p w14:paraId="7601707A" w14:textId="77777777" w:rsidR="001B7932" w:rsidRDefault="001B7932" w:rsidP="001B7932">
      <w:pPr>
        <w:jc w:val="both"/>
      </w:pPr>
      <w:r w:rsidRPr="00B609E6">
        <w:rPr>
          <w:highlight w:val="yellow"/>
        </w:rPr>
        <w:t>(Não nos responsabilizamos por avarias dos registros, que podem estar funcionando plenamente, porem na abertura/fechamento podem ocorrer a avaria por oxidação de estarem muito tempo sem movimento ou até mesmo desgaste da peça.)</w:t>
      </w:r>
      <w:r>
        <w:t xml:space="preserve"> </w:t>
      </w:r>
    </w:p>
    <w:p w14:paraId="3044FD18" w14:textId="77777777" w:rsidR="0096036D" w:rsidRDefault="0096036D" w:rsidP="0096036D">
      <w:pPr>
        <w:jc w:val="both"/>
      </w:pPr>
      <w:r>
        <w:t>1- Manutenção preventiva, a ser executada no próprio local.</w:t>
      </w:r>
    </w:p>
    <w:p w14:paraId="61AE5676" w14:textId="77777777" w:rsidR="0096036D" w:rsidRDefault="0096036D" w:rsidP="0096036D">
      <w:pPr>
        <w:jc w:val="both"/>
      </w:pPr>
      <w:r>
        <w:t>2- Desmontagem geral do corpo da válvula de controle, filtro das mangueiras, da válvula piloto; das válvulas agulha e mangueiras.</w:t>
      </w:r>
    </w:p>
    <w:p w14:paraId="7837D76A" w14:textId="77777777" w:rsidR="0096036D" w:rsidRDefault="0096036D" w:rsidP="0096036D">
      <w:pPr>
        <w:jc w:val="both"/>
      </w:pPr>
      <w:r>
        <w:t>3- Limpeza interna do corpo das válvulas de controle; piloto e filtro e verificar o fluxo das mangueiras e das válvulas agulhas.</w:t>
      </w:r>
    </w:p>
    <w:p w14:paraId="623F9CB4" w14:textId="1382D031" w:rsidR="00982716" w:rsidRDefault="0096036D" w:rsidP="0096036D">
      <w:pPr>
        <w:jc w:val="both"/>
      </w:pPr>
      <w:r>
        <w:t xml:space="preserve">4- Remontagem, teste estanqueidade e regulagem da pressão de </w:t>
      </w:r>
      <w:r w:rsidR="008F1735">
        <w:t xml:space="preserve">saída em </w:t>
      </w:r>
      <w:r w:rsidR="00982716">
        <w:t xml:space="preserve">4 </w:t>
      </w:r>
      <w:r w:rsidR="00C81947">
        <w:t xml:space="preserve">a 5 </w:t>
      </w:r>
      <w:r w:rsidR="00982716">
        <w:t xml:space="preserve">kgf. /cm2 conforme </w:t>
      </w:r>
      <w:r w:rsidR="00432AA6">
        <w:t>NBR</w:t>
      </w:r>
      <w:r w:rsidR="00982716">
        <w:t xml:space="preserve"> 5626 da ABNT</w:t>
      </w:r>
      <w:r w:rsidR="00C81947">
        <w:t>, devido a distribuição dos andares.</w:t>
      </w:r>
    </w:p>
    <w:p w14:paraId="40B46FAE" w14:textId="7902501E" w:rsidR="0096036D" w:rsidRDefault="0096036D" w:rsidP="0096036D">
      <w:pPr>
        <w:jc w:val="both"/>
      </w:pPr>
      <w:r>
        <w:t xml:space="preserve">5- Manter todas as válvulas agulhas com ¼ </w:t>
      </w:r>
      <w:r w:rsidR="00E200D0">
        <w:t xml:space="preserve">de voltas e as 02 (duas) </w:t>
      </w:r>
      <w:proofErr w:type="spellStart"/>
      <w:r w:rsidR="00E200D0">
        <w:t>VRPs</w:t>
      </w:r>
      <w:proofErr w:type="spellEnd"/>
      <w:r w:rsidR="00E200D0">
        <w:t xml:space="preserve"> do quadro </w:t>
      </w:r>
      <w:r>
        <w:t>abertas.</w:t>
      </w:r>
    </w:p>
    <w:p w14:paraId="652D4239" w14:textId="5263D3C0" w:rsidR="0096036D" w:rsidRDefault="0096036D" w:rsidP="0096036D">
      <w:pPr>
        <w:jc w:val="both"/>
      </w:pPr>
      <w:r>
        <w:t xml:space="preserve">6- </w:t>
      </w:r>
      <w:r w:rsidR="008F1735">
        <w:t xml:space="preserve">Executar o serviço </w:t>
      </w:r>
      <w:r w:rsidR="00432AA6">
        <w:t xml:space="preserve">em </w:t>
      </w:r>
      <w:r w:rsidR="008F1735">
        <w:t>uma linha por vez, para evitar desabastecer o prédio.</w:t>
      </w:r>
    </w:p>
    <w:p w14:paraId="145260A6" w14:textId="6583B09B" w:rsidR="0096036D" w:rsidRPr="0007487D" w:rsidRDefault="0096036D" w:rsidP="0096036D">
      <w:pPr>
        <w:jc w:val="both"/>
        <w:rPr>
          <w:b/>
          <w:sz w:val="28"/>
        </w:rPr>
      </w:pPr>
      <w:r>
        <w:t>7-</w:t>
      </w:r>
      <w:r w:rsidRPr="0007487D">
        <w:rPr>
          <w:b/>
          <w:sz w:val="28"/>
        </w:rPr>
        <w:t xml:space="preserve">Mesmo que os aspectos externos das </w:t>
      </w:r>
      <w:proofErr w:type="spellStart"/>
      <w:r w:rsidRPr="0007487D">
        <w:rPr>
          <w:b/>
          <w:sz w:val="28"/>
        </w:rPr>
        <w:t>VRPs</w:t>
      </w:r>
      <w:proofErr w:type="spellEnd"/>
      <w:r w:rsidRPr="0007487D">
        <w:rPr>
          <w:b/>
          <w:sz w:val="28"/>
        </w:rPr>
        <w:t xml:space="preserve"> estarem aparentand</w:t>
      </w:r>
      <w:r>
        <w:rPr>
          <w:b/>
          <w:sz w:val="28"/>
        </w:rPr>
        <w:t xml:space="preserve">o boas condições, </w:t>
      </w:r>
      <w:r w:rsidR="00432AA6">
        <w:rPr>
          <w:b/>
          <w:sz w:val="28"/>
        </w:rPr>
        <w:t>a</w:t>
      </w:r>
      <w:r w:rsidRPr="0007487D">
        <w:rPr>
          <w:b/>
          <w:sz w:val="28"/>
        </w:rPr>
        <w:t xml:space="preserve">pós a abertura do corpo da VRP </w:t>
      </w:r>
      <w:r>
        <w:rPr>
          <w:b/>
          <w:sz w:val="28"/>
        </w:rPr>
        <w:t>poderemos</w:t>
      </w:r>
      <w:r w:rsidRPr="0007487D">
        <w:rPr>
          <w:b/>
          <w:sz w:val="28"/>
        </w:rPr>
        <w:t xml:space="preserve"> </w:t>
      </w:r>
      <w:r>
        <w:rPr>
          <w:b/>
          <w:sz w:val="28"/>
        </w:rPr>
        <w:t>constatar</w:t>
      </w:r>
      <w:r w:rsidRPr="0007487D">
        <w:rPr>
          <w:b/>
          <w:sz w:val="28"/>
        </w:rPr>
        <w:t xml:space="preserve"> </w:t>
      </w:r>
      <w:r>
        <w:rPr>
          <w:b/>
          <w:sz w:val="28"/>
        </w:rPr>
        <w:t>a necessidade d</w:t>
      </w:r>
      <w:r w:rsidR="00432AA6">
        <w:rPr>
          <w:b/>
          <w:sz w:val="28"/>
        </w:rPr>
        <w:t>e</w:t>
      </w:r>
      <w:r>
        <w:rPr>
          <w:b/>
          <w:sz w:val="28"/>
        </w:rPr>
        <w:t xml:space="preserve"> substitui</w:t>
      </w:r>
      <w:r w:rsidR="00432AA6">
        <w:rPr>
          <w:b/>
          <w:sz w:val="28"/>
        </w:rPr>
        <w:t xml:space="preserve">r algumas peças internas </w:t>
      </w:r>
      <w:r w:rsidRPr="0007487D">
        <w:rPr>
          <w:b/>
          <w:sz w:val="28"/>
        </w:rPr>
        <w:t xml:space="preserve">ou até mesmo a necessidade da sua substituição por completo. </w:t>
      </w:r>
    </w:p>
    <w:p w14:paraId="37526EE9" w14:textId="77777777" w:rsidR="0096036D" w:rsidRDefault="0096036D" w:rsidP="0096036D">
      <w:pPr>
        <w:jc w:val="both"/>
      </w:pPr>
      <w:r>
        <w:lastRenderedPageBreak/>
        <w:t xml:space="preserve">Esses problemas só poderão ser constatados efetivamente após a abertura e quando da compatibilização da pressão com a vazão. </w:t>
      </w:r>
    </w:p>
    <w:p w14:paraId="7075B9BB" w14:textId="77777777" w:rsidR="0096036D" w:rsidRDefault="0096036D" w:rsidP="0096036D">
      <w:pPr>
        <w:ind w:left="60"/>
        <w:jc w:val="both"/>
      </w:pPr>
    </w:p>
    <w:p w14:paraId="6F633A02" w14:textId="77777777" w:rsidR="0096036D" w:rsidRDefault="0096036D" w:rsidP="0096036D">
      <w:pPr>
        <w:jc w:val="both"/>
      </w:pPr>
      <w:r>
        <w:rPr>
          <w:b/>
          <w:sz w:val="28"/>
        </w:rPr>
        <w:t>A execução da manutenção correta e periódica além de aumentar a segurança do sistema hidráulico do prédio minimiza eventuais ocorrências conforme descrito abaixo.</w:t>
      </w:r>
    </w:p>
    <w:p w14:paraId="4CB56153" w14:textId="77777777" w:rsidR="0096036D" w:rsidRDefault="0096036D" w:rsidP="007D6DF1">
      <w:pPr>
        <w:jc w:val="both"/>
      </w:pPr>
    </w:p>
    <w:p w14:paraId="65639E11" w14:textId="77777777" w:rsidR="00C84B4C" w:rsidRPr="00E500F0" w:rsidRDefault="00C84B4C" w:rsidP="00C84B4C">
      <w:pPr>
        <w:jc w:val="both"/>
      </w:pPr>
      <w:r w:rsidRPr="00E500F0">
        <w:t xml:space="preserve">A deficiência no funcionamento das </w:t>
      </w:r>
      <w:proofErr w:type="spellStart"/>
      <w:r w:rsidRPr="00E500F0">
        <w:t>VRPs</w:t>
      </w:r>
      <w:proofErr w:type="spellEnd"/>
      <w:r w:rsidRPr="00E500F0">
        <w:t xml:space="preserve"> ou obstrução pode ocasionar:</w:t>
      </w:r>
    </w:p>
    <w:p w14:paraId="39B3E81D" w14:textId="77777777" w:rsidR="00C84B4C" w:rsidRPr="00E500F0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>- Fuga de água. (Quando do banho a água esquenta ou esfria de mais, não conseguindo regular a temperatura da água).</w:t>
      </w:r>
    </w:p>
    <w:p w14:paraId="45DC76A1" w14:textId="77777777" w:rsidR="00C84B4C" w:rsidRPr="00E500F0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>- Diminuição de água nas torneiras em alguns horários.</w:t>
      </w:r>
    </w:p>
    <w:p w14:paraId="35BFCD04" w14:textId="77777777" w:rsidR="00C84B4C" w:rsidRPr="00E500F0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>- Impossibilidade de usar dois chuveiros simultâneos.</w:t>
      </w:r>
    </w:p>
    <w:p w14:paraId="1A28D3B8" w14:textId="77777777" w:rsidR="00C84B4C" w:rsidRPr="00E500F0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>- Falta de água em alguns horários.</w:t>
      </w:r>
    </w:p>
    <w:p w14:paraId="2B4EF557" w14:textId="77777777" w:rsidR="00C84B4C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>- Necessidade de aumentar a PDS (pressão dinâmica de saída) acima da regulamentar.</w:t>
      </w:r>
    </w:p>
    <w:p w14:paraId="0F26C6A0" w14:textId="77777777" w:rsidR="00C84B4C" w:rsidRPr="00E500F0" w:rsidRDefault="00C84B4C" w:rsidP="00C84B4C">
      <w:pPr>
        <w:jc w:val="both"/>
        <w:rPr>
          <w:color w:val="C00000"/>
        </w:rPr>
      </w:pPr>
      <w:r>
        <w:rPr>
          <w:color w:val="C00000"/>
        </w:rPr>
        <w:t>- Barulho na rede.</w:t>
      </w:r>
    </w:p>
    <w:p w14:paraId="5D9EAE8E" w14:textId="77777777" w:rsidR="00C84B4C" w:rsidRDefault="00C84B4C" w:rsidP="00C84B4C">
      <w:pPr>
        <w:jc w:val="both"/>
        <w:rPr>
          <w:color w:val="C00000"/>
        </w:rPr>
      </w:pPr>
      <w:r>
        <w:rPr>
          <w:color w:val="C00000"/>
        </w:rPr>
        <w:t xml:space="preserve">- Golpe de </w:t>
      </w:r>
      <w:proofErr w:type="spellStart"/>
      <w:r>
        <w:rPr>
          <w:color w:val="C00000"/>
        </w:rPr>
        <w:t>aliete</w:t>
      </w:r>
      <w:proofErr w:type="spellEnd"/>
      <w:r>
        <w:rPr>
          <w:color w:val="C00000"/>
        </w:rPr>
        <w:t>.</w:t>
      </w:r>
    </w:p>
    <w:p w14:paraId="2B9B73E6" w14:textId="77777777" w:rsidR="00C84B4C" w:rsidRPr="00E500F0" w:rsidRDefault="00C84B4C" w:rsidP="00C84B4C">
      <w:pPr>
        <w:jc w:val="both"/>
        <w:rPr>
          <w:color w:val="C00000"/>
        </w:rPr>
      </w:pPr>
    </w:p>
    <w:p w14:paraId="05BA1121" w14:textId="77777777" w:rsidR="00C84B4C" w:rsidRPr="00E500F0" w:rsidRDefault="00C84B4C" w:rsidP="00C84B4C">
      <w:pPr>
        <w:jc w:val="both"/>
      </w:pPr>
      <w:r w:rsidRPr="00E500F0">
        <w:t>A pressão de saída acima da pressão regulamentar pode ocasionar:</w:t>
      </w:r>
    </w:p>
    <w:p w14:paraId="4E2FD8E8" w14:textId="77777777" w:rsidR="00C84B4C" w:rsidRPr="00E500F0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 xml:space="preserve">Provável rompimento de flexíveis, conexões de filtros de água, engate de maquinas de lavar roupa e louças; </w:t>
      </w:r>
    </w:p>
    <w:p w14:paraId="1CA125C8" w14:textId="77777777" w:rsidR="00C84B4C" w:rsidRPr="00E500F0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 xml:space="preserve">Golpe de </w:t>
      </w:r>
      <w:proofErr w:type="spellStart"/>
      <w:r w:rsidRPr="00E500F0">
        <w:rPr>
          <w:color w:val="C00000"/>
        </w:rPr>
        <w:t>aliete</w:t>
      </w:r>
      <w:proofErr w:type="spellEnd"/>
      <w:r w:rsidRPr="00E500F0">
        <w:rPr>
          <w:color w:val="C00000"/>
        </w:rPr>
        <w:t xml:space="preserve"> e ruídos na rede; </w:t>
      </w:r>
    </w:p>
    <w:p w14:paraId="6D3339E7" w14:textId="77777777" w:rsidR="00C84B4C" w:rsidRPr="00E500F0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 xml:space="preserve">Perda de água pela caixa </w:t>
      </w:r>
      <w:proofErr w:type="spellStart"/>
      <w:r w:rsidRPr="00E500F0">
        <w:rPr>
          <w:color w:val="C00000"/>
        </w:rPr>
        <w:t>aclopada</w:t>
      </w:r>
      <w:proofErr w:type="spellEnd"/>
      <w:r w:rsidRPr="00E500F0">
        <w:rPr>
          <w:color w:val="C00000"/>
        </w:rPr>
        <w:t xml:space="preserve"> aumentando a conta de água do condomínio. Desconforto na utilização das torneiras devido jato forte etc.</w:t>
      </w:r>
    </w:p>
    <w:p w14:paraId="1F755CBC" w14:textId="5CD7C444" w:rsidR="007D6DF1" w:rsidRDefault="00C84B4C" w:rsidP="00C84B4C">
      <w:pPr>
        <w:jc w:val="both"/>
        <w:rPr>
          <w:color w:val="C00000"/>
        </w:rPr>
      </w:pPr>
      <w:r w:rsidRPr="00E500F0">
        <w:rPr>
          <w:color w:val="C00000"/>
        </w:rPr>
        <w:t>Aumento no consumo de água.</w:t>
      </w:r>
    </w:p>
    <w:p w14:paraId="74736ADD" w14:textId="77777777" w:rsidR="00620E50" w:rsidRDefault="00620E50" w:rsidP="00620E50">
      <w:pPr>
        <w:jc w:val="both"/>
      </w:pPr>
    </w:p>
    <w:p w14:paraId="0AD7A6EF" w14:textId="77777777" w:rsidR="003847C6" w:rsidRDefault="003847C6">
      <w:pPr>
        <w:jc w:val="both"/>
        <w:rPr>
          <w:b/>
          <w:sz w:val="28"/>
        </w:rPr>
      </w:pPr>
      <w:r>
        <w:rPr>
          <w:b/>
          <w:i/>
          <w:sz w:val="28"/>
          <w:u w:val="single"/>
        </w:rPr>
        <w:t>Duração da Obra: (Estimativa</w:t>
      </w:r>
      <w:r>
        <w:rPr>
          <w:b/>
          <w:sz w:val="28"/>
        </w:rPr>
        <w:t>)</w:t>
      </w:r>
    </w:p>
    <w:p w14:paraId="0E2BE20A" w14:textId="45E72DAC" w:rsidR="003847C6" w:rsidRDefault="00187378">
      <w:pPr>
        <w:jc w:val="both"/>
      </w:pPr>
      <w:r>
        <w:t>0</w:t>
      </w:r>
      <w:r w:rsidR="00432AA6">
        <w:t>1</w:t>
      </w:r>
      <w:r w:rsidR="00306150">
        <w:t xml:space="preserve"> dia</w:t>
      </w:r>
      <w:r>
        <w:t xml:space="preserve"> </w:t>
      </w:r>
      <w:r w:rsidR="003847C6">
        <w:t>trabalhado</w:t>
      </w:r>
      <w:r w:rsidR="00432AA6">
        <w:t>.</w:t>
      </w:r>
    </w:p>
    <w:p w14:paraId="448B4A7C" w14:textId="77777777" w:rsidR="003847C6" w:rsidRDefault="003847C6">
      <w:pPr>
        <w:jc w:val="both"/>
        <w:rPr>
          <w:b/>
          <w:i/>
          <w:sz w:val="28"/>
          <w:u w:val="single"/>
        </w:rPr>
      </w:pPr>
    </w:p>
    <w:p w14:paraId="2EB5615F" w14:textId="07B299A9" w:rsidR="003847C6" w:rsidRDefault="003847C6">
      <w:pPr>
        <w:jc w:val="both"/>
      </w:pPr>
      <w:r>
        <w:rPr>
          <w:b/>
          <w:i/>
          <w:sz w:val="28"/>
          <w:u w:val="single"/>
        </w:rPr>
        <w:t>Custo</w:t>
      </w:r>
      <w:r w:rsidR="002B2EB6">
        <w:rPr>
          <w:b/>
          <w:i/>
          <w:sz w:val="28"/>
          <w:u w:val="single"/>
        </w:rPr>
        <w:t xml:space="preserve"> sem ART</w:t>
      </w:r>
      <w:r>
        <w:rPr>
          <w:b/>
          <w:i/>
          <w:sz w:val="28"/>
          <w:u w:val="single"/>
        </w:rPr>
        <w:t>:</w:t>
      </w:r>
      <w:r w:rsidR="002B2EB6">
        <w:rPr>
          <w:b/>
          <w:i/>
          <w:sz w:val="28"/>
          <w:u w:val="single"/>
        </w:rPr>
        <w:t xml:space="preserve"> Validade da Proposta 10 dias</w:t>
      </w:r>
      <w:r>
        <w:t xml:space="preserve"> </w:t>
      </w:r>
    </w:p>
    <w:p w14:paraId="7F6549AE" w14:textId="31286854" w:rsidR="003847C6" w:rsidRDefault="00C14577">
      <w:pPr>
        <w:jc w:val="both"/>
      </w:pPr>
      <w:r>
        <w:t xml:space="preserve">Mão de Obra </w:t>
      </w:r>
      <w:r w:rsidR="00187378">
        <w:t>p</w:t>
      </w:r>
      <w:r w:rsidR="006219A5">
        <w:t xml:space="preserve">ara manutenção de </w:t>
      </w:r>
      <w:r w:rsidR="00432AA6">
        <w:t>04</w:t>
      </w:r>
      <w:r w:rsidR="00187378">
        <w:t xml:space="preserve"> (</w:t>
      </w:r>
      <w:r w:rsidR="00432AA6">
        <w:t>quatro</w:t>
      </w:r>
      <w:r w:rsidR="006B7501">
        <w:t xml:space="preserve">) </w:t>
      </w:r>
      <w:proofErr w:type="spellStart"/>
      <w:r w:rsidR="006B7501">
        <w:t>VRPs</w:t>
      </w:r>
      <w:proofErr w:type="spellEnd"/>
      <w:r w:rsidR="006B7501">
        <w:t xml:space="preserve"> 420 de </w:t>
      </w:r>
      <w:proofErr w:type="gramStart"/>
      <w:r w:rsidR="006219A5">
        <w:t>2</w:t>
      </w:r>
      <w:r w:rsidR="006B7501">
        <w:t>”</w:t>
      </w:r>
      <w:r w:rsidR="00487CB1">
        <w:t>...........</w:t>
      </w:r>
      <w:proofErr w:type="gramEnd"/>
      <w:r w:rsidR="002D7C91">
        <w:t>R$</w:t>
      </w:r>
      <w:r w:rsidR="00D75881">
        <w:t xml:space="preserve"> </w:t>
      </w:r>
      <w:r w:rsidR="00432AA6">
        <w:t>1.</w:t>
      </w:r>
      <w:r w:rsidR="00326249">
        <w:t>3</w:t>
      </w:r>
      <w:r w:rsidR="00AC71E5">
        <w:t>6</w:t>
      </w:r>
      <w:r w:rsidR="0023174F">
        <w:t>0</w:t>
      </w:r>
      <w:r w:rsidR="00625CDB">
        <w:t>,00</w:t>
      </w:r>
      <w:r w:rsidR="00055227">
        <w:t>.</w:t>
      </w:r>
    </w:p>
    <w:p w14:paraId="44C78868" w14:textId="77777777" w:rsidR="00836965" w:rsidRPr="006045EC" w:rsidRDefault="00836965">
      <w:pPr>
        <w:jc w:val="both"/>
        <w:rPr>
          <w:b/>
          <w:bCs/>
        </w:rPr>
      </w:pPr>
    </w:p>
    <w:p w14:paraId="4BE7270E" w14:textId="77777777" w:rsidR="00836965" w:rsidRPr="00A415E8" w:rsidRDefault="00836965" w:rsidP="00836965">
      <w:pPr>
        <w:jc w:val="both"/>
        <w:rPr>
          <w:highlight w:val="yellow"/>
        </w:rPr>
      </w:pPr>
      <w:bookmarkStart w:id="2" w:name="_Hlk191373975"/>
      <w:r>
        <w:rPr>
          <w:highlight w:val="yellow"/>
        </w:rPr>
        <w:t>G</w:t>
      </w:r>
      <w:r w:rsidRPr="00A415E8">
        <w:rPr>
          <w:highlight w:val="yellow"/>
        </w:rPr>
        <w:t>arantia de 0</w:t>
      </w:r>
      <w:r>
        <w:rPr>
          <w:highlight w:val="yellow"/>
        </w:rPr>
        <w:t>6</w:t>
      </w:r>
      <w:r w:rsidRPr="00A415E8">
        <w:rPr>
          <w:highlight w:val="yellow"/>
        </w:rPr>
        <w:t>(</w:t>
      </w:r>
      <w:r>
        <w:rPr>
          <w:highlight w:val="yellow"/>
        </w:rPr>
        <w:t>seis</w:t>
      </w:r>
      <w:r w:rsidRPr="00A415E8">
        <w:rPr>
          <w:highlight w:val="yellow"/>
        </w:rPr>
        <w:t>)</w:t>
      </w:r>
      <w:r>
        <w:rPr>
          <w:highlight w:val="yellow"/>
        </w:rPr>
        <w:t xml:space="preserve"> meses</w:t>
      </w:r>
      <w:r w:rsidRPr="00A415E8">
        <w:rPr>
          <w:highlight w:val="yellow"/>
        </w:rPr>
        <w:t xml:space="preserve">, exceto em caso de </w:t>
      </w:r>
      <w:r>
        <w:rPr>
          <w:highlight w:val="yellow"/>
        </w:rPr>
        <w:t>entupimento, sujeira nas válvulas, ar nas tubulações</w:t>
      </w:r>
      <w:r w:rsidRPr="00A415E8">
        <w:rPr>
          <w:highlight w:val="yellow"/>
        </w:rPr>
        <w:t xml:space="preserve"> e peças avariadas</w:t>
      </w:r>
      <w:r>
        <w:rPr>
          <w:highlight w:val="yellow"/>
        </w:rPr>
        <w:t xml:space="preserve">.  Conforme NBR </w:t>
      </w:r>
      <w:proofErr w:type="gramStart"/>
      <w:r>
        <w:rPr>
          <w:highlight w:val="yellow"/>
        </w:rPr>
        <w:t>5626 ,</w:t>
      </w:r>
      <w:proofErr w:type="gramEnd"/>
      <w:r>
        <w:rPr>
          <w:highlight w:val="yellow"/>
        </w:rPr>
        <w:t xml:space="preserve"> a verificação do funcionamento das válvulas redutoras de pressão deve ser semestral.</w:t>
      </w:r>
    </w:p>
    <w:bookmarkEnd w:id="2"/>
    <w:p w14:paraId="5CC7F1FF" w14:textId="77777777" w:rsidR="00743FAF" w:rsidRDefault="00743FAF">
      <w:pPr>
        <w:jc w:val="both"/>
      </w:pPr>
    </w:p>
    <w:p w14:paraId="0B9714B9" w14:textId="77777777" w:rsidR="00DC0566" w:rsidRPr="00B20428" w:rsidRDefault="00DC0566">
      <w:pPr>
        <w:jc w:val="both"/>
        <w:rPr>
          <w:b/>
          <w:u w:val="single"/>
        </w:rPr>
      </w:pPr>
      <w:r w:rsidRPr="00B20428">
        <w:rPr>
          <w:b/>
          <w:u w:val="single"/>
        </w:rPr>
        <w:t>Caso seja necessário</w:t>
      </w:r>
      <w:r w:rsidR="001B7932">
        <w:rPr>
          <w:b/>
          <w:u w:val="single"/>
        </w:rPr>
        <w:t xml:space="preserve"> (unidade)</w:t>
      </w:r>
      <w:r w:rsidRPr="00B20428">
        <w:rPr>
          <w:b/>
          <w:u w:val="single"/>
        </w:rPr>
        <w:t>:</w:t>
      </w:r>
    </w:p>
    <w:p w14:paraId="0B71B994" w14:textId="4B4912DB" w:rsidR="00432AA6" w:rsidRDefault="00DC0566">
      <w:pPr>
        <w:jc w:val="both"/>
      </w:pPr>
      <w:r>
        <w:t xml:space="preserve">Diafragma de </w:t>
      </w:r>
      <w:proofErr w:type="gramStart"/>
      <w:r>
        <w:t>2”</w:t>
      </w:r>
      <w:r w:rsidR="006A30C4">
        <w:t>..........</w:t>
      </w:r>
      <w:proofErr w:type="gramEnd"/>
      <w:r>
        <w:t xml:space="preserve">R$ </w:t>
      </w:r>
      <w:r w:rsidR="00487CB1">
        <w:t>3</w:t>
      </w:r>
      <w:r w:rsidR="00836965">
        <w:t>88</w:t>
      </w:r>
      <w:r w:rsidR="00487CB1">
        <w:t>,00</w:t>
      </w:r>
    </w:p>
    <w:p w14:paraId="06135457" w14:textId="2C3C38DF" w:rsidR="006A30C4" w:rsidRDefault="00B20428" w:rsidP="006A30C4">
      <w:pPr>
        <w:jc w:val="both"/>
      </w:pPr>
      <w:r>
        <w:t xml:space="preserve">Manômetro </w:t>
      </w:r>
      <w:r w:rsidR="006A30C4">
        <w:t>.................</w:t>
      </w:r>
      <w:r>
        <w:t xml:space="preserve">R$ </w:t>
      </w:r>
      <w:r w:rsidR="00D43CCC">
        <w:t>1</w:t>
      </w:r>
      <w:r w:rsidR="007668BB">
        <w:t>5</w:t>
      </w:r>
      <w:r w:rsidR="00D43CCC">
        <w:t>0,0</w:t>
      </w:r>
      <w:r>
        <w:t xml:space="preserve">0  </w:t>
      </w:r>
    </w:p>
    <w:p w14:paraId="2E973A7D" w14:textId="77777777" w:rsidR="006A30C4" w:rsidRDefault="006A30C4" w:rsidP="006A30C4">
      <w:pPr>
        <w:jc w:val="both"/>
      </w:pPr>
    </w:p>
    <w:p w14:paraId="2519C0FC" w14:textId="77777777" w:rsidR="006B7501" w:rsidRPr="006B7501" w:rsidRDefault="006B7501">
      <w:pPr>
        <w:jc w:val="both"/>
      </w:pPr>
    </w:p>
    <w:p w14:paraId="680D573D" w14:textId="77777777" w:rsidR="003847C6" w:rsidRDefault="003847C6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Forma de Pagamento: (sugestão)</w:t>
      </w:r>
    </w:p>
    <w:p w14:paraId="62D8BB3D" w14:textId="2EA3F35E" w:rsidR="006816BB" w:rsidRDefault="00EA1965">
      <w:pPr>
        <w:jc w:val="both"/>
      </w:pPr>
      <w:r>
        <w:t>Após</w:t>
      </w:r>
      <w:r w:rsidR="00C41520">
        <w:t xml:space="preserve"> termino </w:t>
      </w:r>
      <w:r>
        <w:t xml:space="preserve">das </w:t>
      </w:r>
      <w:r w:rsidR="00C41520">
        <w:t xml:space="preserve">atividades </w:t>
      </w:r>
      <w:r w:rsidR="002B2EB6">
        <w:t>01 (</w:t>
      </w:r>
      <w:r w:rsidR="00C41520">
        <w:t>uma</w:t>
      </w:r>
      <w:r w:rsidR="002B2EB6">
        <w:t>)</w:t>
      </w:r>
      <w:r w:rsidR="00C41520">
        <w:t xml:space="preserve"> parcela de R$</w:t>
      </w:r>
      <w:r w:rsidR="006219A5">
        <w:t xml:space="preserve"> </w:t>
      </w:r>
      <w:r w:rsidR="00AC71E5">
        <w:t>68</w:t>
      </w:r>
      <w:r w:rsidR="006045EC">
        <w:t>0</w:t>
      </w:r>
      <w:r w:rsidR="006A30C4">
        <w:t>,00</w:t>
      </w:r>
      <w:r>
        <w:t xml:space="preserve"> e mais</w:t>
      </w:r>
      <w:r w:rsidR="00620E50">
        <w:t xml:space="preserve"> </w:t>
      </w:r>
      <w:r w:rsidR="006219A5">
        <w:t>0</w:t>
      </w:r>
      <w:r w:rsidR="00487CB1">
        <w:t>1</w:t>
      </w:r>
      <w:r w:rsidR="002D7C91">
        <w:t xml:space="preserve"> (</w:t>
      </w:r>
      <w:r w:rsidR="00487CB1">
        <w:t>uma</w:t>
      </w:r>
      <w:r w:rsidR="002D7C91">
        <w:t>) parcela de R$</w:t>
      </w:r>
      <w:r w:rsidR="006A1033">
        <w:t xml:space="preserve"> </w:t>
      </w:r>
      <w:r w:rsidR="00AC71E5">
        <w:t>68</w:t>
      </w:r>
      <w:r w:rsidR="006045EC">
        <w:t>0</w:t>
      </w:r>
      <w:r w:rsidR="006A30C4">
        <w:t>,00</w:t>
      </w:r>
      <w:r>
        <w:t xml:space="preserve"> a</w:t>
      </w:r>
      <w:r w:rsidR="00AC47D9">
        <w:t>pós</w:t>
      </w:r>
      <w:r>
        <w:t xml:space="preserve"> 30 dias com boleto bancário</w:t>
      </w:r>
      <w:r w:rsidR="00AE14C9">
        <w:t xml:space="preserve"> e nota fiscal</w:t>
      </w:r>
      <w:r>
        <w:t>.</w:t>
      </w:r>
    </w:p>
    <w:p w14:paraId="751D9F45" w14:textId="77777777" w:rsidR="002B2EB6" w:rsidRDefault="002B2EB6" w:rsidP="00E03A05">
      <w:pPr>
        <w:jc w:val="both"/>
      </w:pPr>
    </w:p>
    <w:p w14:paraId="7A2B6543" w14:textId="77777777" w:rsidR="003847C6" w:rsidRDefault="003847C6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Considerações:</w:t>
      </w:r>
    </w:p>
    <w:p w14:paraId="6DD8AF54" w14:textId="77777777" w:rsidR="003847C6" w:rsidRDefault="003847C6">
      <w:pPr>
        <w:numPr>
          <w:ilvl w:val="0"/>
          <w:numId w:val="1"/>
        </w:numPr>
        <w:tabs>
          <w:tab w:val="num" w:pos="720"/>
        </w:tabs>
        <w:ind w:left="720"/>
        <w:jc w:val="both"/>
      </w:pPr>
      <w:r>
        <w:t>Todos os encargos sociais, administrativos, pessoais de segurança são de responsabilidade exclusiva da Contratada.</w:t>
      </w:r>
    </w:p>
    <w:p w14:paraId="2CCB0A40" w14:textId="0BCD9A5A" w:rsidR="00C41520" w:rsidRDefault="003847C6" w:rsidP="00C41520">
      <w:pPr>
        <w:numPr>
          <w:ilvl w:val="0"/>
          <w:numId w:val="1"/>
        </w:numPr>
        <w:tabs>
          <w:tab w:val="num" w:pos="720"/>
        </w:tabs>
        <w:ind w:left="720"/>
        <w:jc w:val="both"/>
      </w:pPr>
      <w:r>
        <w:t>O objetivo desta proposta é a manutençã</w:t>
      </w:r>
      <w:r w:rsidR="003F2D3F">
        <w:t xml:space="preserve">o </w:t>
      </w:r>
      <w:r w:rsidR="00C41520">
        <w:t xml:space="preserve">de </w:t>
      </w:r>
      <w:r w:rsidR="007132F8">
        <w:t>0</w:t>
      </w:r>
      <w:r w:rsidR="001E4B1C">
        <w:t>4</w:t>
      </w:r>
      <w:r w:rsidR="00C41520">
        <w:t xml:space="preserve"> V</w:t>
      </w:r>
      <w:r w:rsidR="00C13CCA">
        <w:t>álvulas</w:t>
      </w:r>
      <w:r w:rsidR="006B7501">
        <w:t xml:space="preserve"> de 2</w:t>
      </w:r>
      <w:proofErr w:type="gramStart"/>
      <w:r w:rsidR="006B7501">
        <w:t>”</w:t>
      </w:r>
      <w:r w:rsidR="007132F8">
        <w:t xml:space="preserve"> </w:t>
      </w:r>
      <w:r w:rsidR="00C41520">
        <w:t>.</w:t>
      </w:r>
      <w:proofErr w:type="gramEnd"/>
      <w:r w:rsidR="00EA1965">
        <w:t xml:space="preserve"> </w:t>
      </w:r>
    </w:p>
    <w:p w14:paraId="0454FFE9" w14:textId="77777777" w:rsidR="003847C6" w:rsidRDefault="003847C6" w:rsidP="00C41520">
      <w:pPr>
        <w:numPr>
          <w:ilvl w:val="0"/>
          <w:numId w:val="1"/>
        </w:numPr>
        <w:tabs>
          <w:tab w:val="num" w:pos="720"/>
        </w:tabs>
        <w:ind w:left="720"/>
        <w:jc w:val="both"/>
      </w:pPr>
      <w:r>
        <w:t xml:space="preserve">Horário de trabalho em dias úteis, segunda </w:t>
      </w:r>
      <w:proofErr w:type="spellStart"/>
      <w:r>
        <w:t>á</w:t>
      </w:r>
      <w:proofErr w:type="spellEnd"/>
      <w:r>
        <w:t xml:space="preserve"> </w:t>
      </w:r>
      <w:r w:rsidR="006816BB">
        <w:t>sexta</w:t>
      </w:r>
      <w:r>
        <w:t xml:space="preserve"> das </w:t>
      </w:r>
      <w:r w:rsidR="00EA1965">
        <w:t>0</w:t>
      </w:r>
      <w:r w:rsidR="00B20428">
        <w:t>9</w:t>
      </w:r>
      <w:r w:rsidR="00EA1965">
        <w:t>h00min</w:t>
      </w:r>
      <w:r w:rsidR="006816BB">
        <w:t xml:space="preserve"> </w:t>
      </w:r>
      <w:proofErr w:type="gramStart"/>
      <w:r w:rsidR="006816BB">
        <w:t>ás</w:t>
      </w:r>
      <w:proofErr w:type="gramEnd"/>
      <w:r w:rsidR="006816BB">
        <w:t xml:space="preserve"> </w:t>
      </w:r>
      <w:r w:rsidR="00EA1965">
        <w:t>17h00min</w:t>
      </w:r>
      <w:r w:rsidR="006816BB">
        <w:t xml:space="preserve"> h com 1 h de almoço.</w:t>
      </w:r>
    </w:p>
    <w:p w14:paraId="4BEA4C22" w14:textId="77777777" w:rsidR="003847C6" w:rsidRDefault="003847C6">
      <w:pPr>
        <w:numPr>
          <w:ilvl w:val="0"/>
          <w:numId w:val="1"/>
        </w:numPr>
        <w:tabs>
          <w:tab w:val="num" w:pos="720"/>
        </w:tabs>
        <w:ind w:left="720"/>
        <w:jc w:val="both"/>
      </w:pPr>
      <w:r>
        <w:t>É de inteira responsabilidade da contratada, quaisquer danos causados e comprovado por nosso pessoal, porém não podemos nos responsabilizar por danos oriundo de vícios oculto ou que não respeitam ao isolamento do local de trabalho.</w:t>
      </w:r>
    </w:p>
    <w:p w14:paraId="7677A0EB" w14:textId="77777777" w:rsidR="003847C6" w:rsidRDefault="003847C6">
      <w:pPr>
        <w:numPr>
          <w:ilvl w:val="0"/>
          <w:numId w:val="1"/>
        </w:numPr>
        <w:tabs>
          <w:tab w:val="num" w:pos="720"/>
        </w:tabs>
        <w:ind w:left="720"/>
        <w:jc w:val="both"/>
      </w:pPr>
      <w:r>
        <w:lastRenderedPageBreak/>
        <w:t xml:space="preserve">É de responsabilidade </w:t>
      </w:r>
      <w:r w:rsidR="00EA1965">
        <w:t>de a contratante comunicar</w:t>
      </w:r>
      <w:r>
        <w:t xml:space="preserve"> aos condomínios a execução dos serviços, emitir boletim de informação referente à obra, isolar o local de trabalho e colocar sinalização de atenção, designar um local para guarda de ferramentas e material, bem com um vestiário e sanitários para uso do nosso pessoal.  </w:t>
      </w:r>
    </w:p>
    <w:p w14:paraId="66655F24" w14:textId="0C740598" w:rsidR="003847C6" w:rsidRDefault="003847C6">
      <w:pPr>
        <w:numPr>
          <w:ilvl w:val="0"/>
          <w:numId w:val="1"/>
        </w:numPr>
        <w:tabs>
          <w:tab w:val="num" w:pos="720"/>
        </w:tabs>
        <w:ind w:left="720"/>
        <w:jc w:val="both"/>
      </w:pPr>
      <w:r>
        <w:t>O prazo para a execução dos serviços poderá ser reavaliado para mais ou para menos, no decorrer das atividades, em função das dificuldades encontradas.</w:t>
      </w:r>
    </w:p>
    <w:p w14:paraId="59FFC703" w14:textId="77777777" w:rsidR="003847C6" w:rsidRDefault="003847C6">
      <w:pPr>
        <w:numPr>
          <w:ilvl w:val="0"/>
          <w:numId w:val="1"/>
        </w:numPr>
        <w:tabs>
          <w:tab w:val="num" w:pos="720"/>
        </w:tabs>
        <w:ind w:left="720"/>
        <w:jc w:val="both"/>
      </w:pPr>
      <w:r>
        <w:t xml:space="preserve">Serviços e materiais </w:t>
      </w:r>
      <w:r w:rsidR="00EA1965">
        <w:t>não especificados nessa proposta</w:t>
      </w:r>
      <w:r>
        <w:t xml:space="preserve"> será objeto de orçamento complementar.</w:t>
      </w:r>
    </w:p>
    <w:p w14:paraId="37BBDDE8" w14:textId="77777777" w:rsidR="00836965" w:rsidRPr="000F282A" w:rsidRDefault="00836965" w:rsidP="00836965">
      <w:pPr>
        <w:numPr>
          <w:ilvl w:val="0"/>
          <w:numId w:val="1"/>
        </w:numPr>
        <w:tabs>
          <w:tab w:val="num" w:pos="360"/>
        </w:tabs>
        <w:jc w:val="both"/>
        <w:rPr>
          <w:highlight w:val="yellow"/>
        </w:rPr>
      </w:pPr>
      <w:bookmarkStart w:id="3" w:name="_Hlk60675421"/>
      <w:r w:rsidRPr="000F282A">
        <w:rPr>
          <w:highlight w:val="yellow"/>
        </w:rPr>
        <w:t xml:space="preserve">Por funcionários em regime de CLT, com todos os encargos recolhidos em dia que isenta o Todos os serviços serão executados: </w:t>
      </w:r>
    </w:p>
    <w:p w14:paraId="3D3CE253" w14:textId="77777777" w:rsidR="00836965" w:rsidRPr="000F282A" w:rsidRDefault="00836965" w:rsidP="00836965">
      <w:pPr>
        <w:ind w:left="502"/>
        <w:jc w:val="both"/>
        <w:rPr>
          <w:highlight w:val="yellow"/>
        </w:rPr>
      </w:pPr>
      <w:r w:rsidRPr="000F282A">
        <w:rPr>
          <w:highlight w:val="yellow"/>
        </w:rPr>
        <w:t>prédio de uma eventual ação trabalhista.</w:t>
      </w:r>
    </w:p>
    <w:p w14:paraId="63C36A35" w14:textId="77777777" w:rsidR="00836965" w:rsidRPr="000F282A" w:rsidRDefault="00836965" w:rsidP="00836965">
      <w:pPr>
        <w:ind w:left="502"/>
        <w:jc w:val="both"/>
        <w:rPr>
          <w:highlight w:val="yellow"/>
        </w:rPr>
      </w:pPr>
      <w:r w:rsidRPr="000F282A">
        <w:rPr>
          <w:highlight w:val="yellow"/>
        </w:rPr>
        <w:t>Empresa possuidora de seguro de sinistro de obra.</w:t>
      </w:r>
    </w:p>
    <w:p w14:paraId="5ACE6E36" w14:textId="77777777" w:rsidR="00836965" w:rsidRPr="000F282A" w:rsidRDefault="00836965" w:rsidP="00836965">
      <w:pPr>
        <w:ind w:left="502"/>
        <w:jc w:val="both"/>
        <w:rPr>
          <w:highlight w:val="yellow"/>
        </w:rPr>
      </w:pPr>
      <w:r w:rsidRPr="000F282A">
        <w:rPr>
          <w:highlight w:val="yellow"/>
        </w:rPr>
        <w:t>Funcionários devidamente treinados e possuidores de todas as certificações de segurança de trabalho.</w:t>
      </w:r>
    </w:p>
    <w:p w14:paraId="3C66EA3B" w14:textId="77777777" w:rsidR="00836965" w:rsidRPr="000F282A" w:rsidRDefault="00836965" w:rsidP="00836965">
      <w:pPr>
        <w:numPr>
          <w:ilvl w:val="0"/>
          <w:numId w:val="1"/>
        </w:numPr>
        <w:tabs>
          <w:tab w:val="num" w:pos="360"/>
        </w:tabs>
        <w:jc w:val="both"/>
        <w:rPr>
          <w:highlight w:val="yellow"/>
        </w:rPr>
      </w:pPr>
      <w:r w:rsidRPr="000F282A">
        <w:rPr>
          <w:highlight w:val="yellow"/>
        </w:rPr>
        <w:t>Workshop nas fabricas.</w:t>
      </w:r>
    </w:p>
    <w:p w14:paraId="5334A064" w14:textId="77777777" w:rsidR="00836965" w:rsidRPr="00A415E8" w:rsidRDefault="00836965" w:rsidP="00836965">
      <w:pPr>
        <w:jc w:val="both"/>
        <w:rPr>
          <w:highlight w:val="yellow"/>
        </w:rPr>
      </w:pPr>
      <w:r>
        <w:rPr>
          <w:highlight w:val="yellow"/>
        </w:rPr>
        <w:t xml:space="preserve">  </w:t>
      </w:r>
      <w:r w:rsidRPr="000F282A">
        <w:rPr>
          <w:highlight w:val="yellow"/>
        </w:rPr>
        <w:t>Cumprindo com as exigências da NBR 5626 com garantia de 0</w:t>
      </w:r>
      <w:r>
        <w:rPr>
          <w:highlight w:val="yellow"/>
        </w:rPr>
        <w:t>6</w:t>
      </w:r>
      <w:r w:rsidRPr="000F282A">
        <w:rPr>
          <w:highlight w:val="yellow"/>
        </w:rPr>
        <w:t xml:space="preserve"> (</w:t>
      </w:r>
      <w:r>
        <w:rPr>
          <w:highlight w:val="yellow"/>
        </w:rPr>
        <w:t>seis</w:t>
      </w:r>
      <w:r w:rsidRPr="000F282A">
        <w:rPr>
          <w:highlight w:val="yellow"/>
        </w:rPr>
        <w:t xml:space="preserve">) </w:t>
      </w:r>
      <w:r>
        <w:rPr>
          <w:highlight w:val="yellow"/>
        </w:rPr>
        <w:t xml:space="preserve">meses, </w:t>
      </w:r>
      <w:r w:rsidRPr="00A415E8">
        <w:rPr>
          <w:highlight w:val="yellow"/>
        </w:rPr>
        <w:t xml:space="preserve">exceto em caso de </w:t>
      </w:r>
      <w:r>
        <w:rPr>
          <w:highlight w:val="yellow"/>
        </w:rPr>
        <w:t>entupimento, sujeira nas válvulas, ar nas tubulações</w:t>
      </w:r>
      <w:r w:rsidRPr="00A415E8">
        <w:rPr>
          <w:highlight w:val="yellow"/>
        </w:rPr>
        <w:t xml:space="preserve"> e peças avariadas. </w:t>
      </w:r>
    </w:p>
    <w:p w14:paraId="24F9F6B2" w14:textId="77777777" w:rsidR="00836965" w:rsidRPr="000F282A" w:rsidRDefault="00836965" w:rsidP="00836965">
      <w:pPr>
        <w:numPr>
          <w:ilvl w:val="0"/>
          <w:numId w:val="1"/>
        </w:numPr>
        <w:tabs>
          <w:tab w:val="num" w:pos="360"/>
        </w:tabs>
        <w:jc w:val="both"/>
        <w:rPr>
          <w:highlight w:val="yellow"/>
        </w:rPr>
      </w:pPr>
      <w:r w:rsidRPr="000F282A">
        <w:rPr>
          <w:highlight w:val="yellow"/>
        </w:rPr>
        <w:t>Empresa desde 1982.</w:t>
      </w:r>
    </w:p>
    <w:p w14:paraId="2479C064" w14:textId="77777777" w:rsidR="00836965" w:rsidRDefault="00836965" w:rsidP="00836965">
      <w:pPr>
        <w:jc w:val="both"/>
        <w:rPr>
          <w:b/>
          <w:u w:val="single"/>
        </w:rPr>
      </w:pPr>
    </w:p>
    <w:p w14:paraId="44BED433" w14:textId="77777777" w:rsidR="006142A8" w:rsidRDefault="006142A8" w:rsidP="006142A8">
      <w:pPr>
        <w:jc w:val="both"/>
      </w:pPr>
      <w:r w:rsidRPr="006166F6">
        <w:t xml:space="preserve">    </w:t>
      </w:r>
    </w:p>
    <w:p w14:paraId="67DF7121" w14:textId="77777777" w:rsidR="006142A8" w:rsidRDefault="006142A8" w:rsidP="006142A8">
      <w:pPr>
        <w:jc w:val="both"/>
      </w:pPr>
    </w:p>
    <w:p w14:paraId="6E702BD3" w14:textId="77777777" w:rsidR="006142A8" w:rsidRPr="006166F6" w:rsidRDefault="006142A8" w:rsidP="006142A8">
      <w:pPr>
        <w:jc w:val="both"/>
      </w:pPr>
      <w:r w:rsidRPr="006166F6">
        <w:t xml:space="preserve">   </w:t>
      </w:r>
    </w:p>
    <w:p w14:paraId="604E28CD" w14:textId="77777777" w:rsidR="006142A8" w:rsidRDefault="006142A8" w:rsidP="006142A8">
      <w:pPr>
        <w:jc w:val="both"/>
      </w:pPr>
      <w:bookmarkStart w:id="4" w:name="_Hlk98927861"/>
      <w:bookmarkEnd w:id="3"/>
      <w:r>
        <w:t xml:space="preserve">_______________________________________________   </w:t>
      </w:r>
    </w:p>
    <w:p w14:paraId="318027A6" w14:textId="77777777" w:rsidR="006142A8" w:rsidRPr="00F02CBB" w:rsidRDefault="006142A8" w:rsidP="006142A8">
      <w:pPr>
        <w:jc w:val="both"/>
        <w:rPr>
          <w:i/>
        </w:rPr>
      </w:pPr>
      <w:r w:rsidRPr="00F02CBB">
        <w:rPr>
          <w:i/>
        </w:rPr>
        <w:t xml:space="preserve"> </w:t>
      </w:r>
      <w:r>
        <w:rPr>
          <w:i/>
        </w:rPr>
        <w:t xml:space="preserve">    MIK SERVIÇOS HIDRÁULICOS EIRELI-ME</w:t>
      </w:r>
      <w:r w:rsidRPr="00F02CBB">
        <w:rPr>
          <w:i/>
        </w:rPr>
        <w:t>.</w:t>
      </w:r>
    </w:p>
    <w:bookmarkEnd w:id="4"/>
    <w:p w14:paraId="3A5D5B1C" w14:textId="77777777" w:rsidR="001B7932" w:rsidRDefault="001B7932" w:rsidP="001B7932">
      <w:pPr>
        <w:jc w:val="both"/>
        <w:rPr>
          <w:sz w:val="22"/>
        </w:rPr>
      </w:pPr>
      <w:r w:rsidRPr="00F02CBB">
        <w:rPr>
          <w:sz w:val="22"/>
        </w:rPr>
        <w:t xml:space="preserve">                        </w:t>
      </w:r>
      <w:r>
        <w:rPr>
          <w:sz w:val="22"/>
        </w:rPr>
        <w:t>Mauro Imoto.</w:t>
      </w:r>
    </w:p>
    <w:p w14:paraId="2A7D0F53" w14:textId="77777777" w:rsidR="003847C6" w:rsidRDefault="003847C6">
      <w:pPr>
        <w:rPr>
          <w:b/>
          <w:sz w:val="28"/>
        </w:rPr>
      </w:pPr>
    </w:p>
    <w:p w14:paraId="1AC1A7F0" w14:textId="77777777" w:rsidR="003847C6" w:rsidRDefault="003847C6">
      <w:pPr>
        <w:rPr>
          <w:b/>
          <w:sz w:val="28"/>
        </w:rPr>
      </w:pPr>
    </w:p>
    <w:p w14:paraId="1254724A" w14:textId="77777777" w:rsidR="003847C6" w:rsidRDefault="003847C6"/>
    <w:sectPr w:rsidR="003847C6" w:rsidSect="000F4D85">
      <w:pgSz w:w="12240" w:h="15840"/>
      <w:pgMar w:top="567" w:right="851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95D"/>
    <w:multiLevelType w:val="hybridMultilevel"/>
    <w:tmpl w:val="4122167C"/>
    <w:lvl w:ilvl="0" w:tplc="FFFFFFFF">
      <w:start w:val="1"/>
      <w:numFmt w:val="bullet"/>
      <w:lvlText w:val="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5764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F37"/>
    <w:rsid w:val="0000019E"/>
    <w:rsid w:val="00010ACA"/>
    <w:rsid w:val="00013FCD"/>
    <w:rsid w:val="000148BC"/>
    <w:rsid w:val="00033889"/>
    <w:rsid w:val="000343B0"/>
    <w:rsid w:val="00055227"/>
    <w:rsid w:val="00055764"/>
    <w:rsid w:val="00067C2C"/>
    <w:rsid w:val="000744F8"/>
    <w:rsid w:val="0007683C"/>
    <w:rsid w:val="00083972"/>
    <w:rsid w:val="00094220"/>
    <w:rsid w:val="000B6270"/>
    <w:rsid w:val="000C4704"/>
    <w:rsid w:val="000F35E4"/>
    <w:rsid w:val="000F4D85"/>
    <w:rsid w:val="000F6271"/>
    <w:rsid w:val="001057D1"/>
    <w:rsid w:val="001174B9"/>
    <w:rsid w:val="00132169"/>
    <w:rsid w:val="00135398"/>
    <w:rsid w:val="0013634D"/>
    <w:rsid w:val="0014383C"/>
    <w:rsid w:val="00164987"/>
    <w:rsid w:val="00173C8C"/>
    <w:rsid w:val="00182756"/>
    <w:rsid w:val="00187378"/>
    <w:rsid w:val="001879A6"/>
    <w:rsid w:val="0019498C"/>
    <w:rsid w:val="001B1942"/>
    <w:rsid w:val="001B7932"/>
    <w:rsid w:val="001C4838"/>
    <w:rsid w:val="001E0AC6"/>
    <w:rsid w:val="001E3488"/>
    <w:rsid w:val="001E4B1C"/>
    <w:rsid w:val="001F2789"/>
    <w:rsid w:val="001F73D0"/>
    <w:rsid w:val="00213FBA"/>
    <w:rsid w:val="00221218"/>
    <w:rsid w:val="0023174F"/>
    <w:rsid w:val="00232341"/>
    <w:rsid w:val="002358E4"/>
    <w:rsid w:val="00245971"/>
    <w:rsid w:val="0026617E"/>
    <w:rsid w:val="002A776C"/>
    <w:rsid w:val="002A7A54"/>
    <w:rsid w:val="002B2EB6"/>
    <w:rsid w:val="002B76C2"/>
    <w:rsid w:val="002C1DE0"/>
    <w:rsid w:val="002D7C91"/>
    <w:rsid w:val="002E310E"/>
    <w:rsid w:val="00306150"/>
    <w:rsid w:val="00311EE3"/>
    <w:rsid w:val="003142D4"/>
    <w:rsid w:val="00326249"/>
    <w:rsid w:val="00341B62"/>
    <w:rsid w:val="00366EEF"/>
    <w:rsid w:val="003818D7"/>
    <w:rsid w:val="003847C6"/>
    <w:rsid w:val="0038645F"/>
    <w:rsid w:val="003A45B0"/>
    <w:rsid w:val="003B0BF8"/>
    <w:rsid w:val="003C6B72"/>
    <w:rsid w:val="003D01FE"/>
    <w:rsid w:val="003E4B5E"/>
    <w:rsid w:val="003F2D3F"/>
    <w:rsid w:val="004047CF"/>
    <w:rsid w:val="00405932"/>
    <w:rsid w:val="00407942"/>
    <w:rsid w:val="00411841"/>
    <w:rsid w:val="00417792"/>
    <w:rsid w:val="00426991"/>
    <w:rsid w:val="00432AA6"/>
    <w:rsid w:val="00450DAA"/>
    <w:rsid w:val="004612A6"/>
    <w:rsid w:val="00464981"/>
    <w:rsid w:val="00474122"/>
    <w:rsid w:val="00487CB1"/>
    <w:rsid w:val="004A7466"/>
    <w:rsid w:val="004B575A"/>
    <w:rsid w:val="004C179E"/>
    <w:rsid w:val="004C5794"/>
    <w:rsid w:val="004C6E0F"/>
    <w:rsid w:val="004D0F37"/>
    <w:rsid w:val="004E59AD"/>
    <w:rsid w:val="004E705B"/>
    <w:rsid w:val="004F699C"/>
    <w:rsid w:val="00503EAD"/>
    <w:rsid w:val="005240B4"/>
    <w:rsid w:val="0053504B"/>
    <w:rsid w:val="0053737B"/>
    <w:rsid w:val="00554973"/>
    <w:rsid w:val="00577421"/>
    <w:rsid w:val="005844F1"/>
    <w:rsid w:val="00586637"/>
    <w:rsid w:val="00591F2B"/>
    <w:rsid w:val="005977D4"/>
    <w:rsid w:val="005A5210"/>
    <w:rsid w:val="005D2F5E"/>
    <w:rsid w:val="005E16E4"/>
    <w:rsid w:val="005E7DB0"/>
    <w:rsid w:val="005F573A"/>
    <w:rsid w:val="006045EC"/>
    <w:rsid w:val="006142A8"/>
    <w:rsid w:val="00620E50"/>
    <w:rsid w:val="006219A5"/>
    <w:rsid w:val="00625CDB"/>
    <w:rsid w:val="00642AC4"/>
    <w:rsid w:val="00651625"/>
    <w:rsid w:val="00663FE8"/>
    <w:rsid w:val="00665378"/>
    <w:rsid w:val="00666ACA"/>
    <w:rsid w:val="00671081"/>
    <w:rsid w:val="006816BB"/>
    <w:rsid w:val="006A1033"/>
    <w:rsid w:val="006A30C4"/>
    <w:rsid w:val="006B7501"/>
    <w:rsid w:val="006B7F67"/>
    <w:rsid w:val="006C5179"/>
    <w:rsid w:val="00704768"/>
    <w:rsid w:val="007132F8"/>
    <w:rsid w:val="00743FAF"/>
    <w:rsid w:val="00746BE4"/>
    <w:rsid w:val="007668BB"/>
    <w:rsid w:val="00776792"/>
    <w:rsid w:val="00776797"/>
    <w:rsid w:val="00794407"/>
    <w:rsid w:val="007A26E3"/>
    <w:rsid w:val="007A2809"/>
    <w:rsid w:val="007A3A92"/>
    <w:rsid w:val="007A6332"/>
    <w:rsid w:val="007A6D4D"/>
    <w:rsid w:val="007A7E7E"/>
    <w:rsid w:val="007C226F"/>
    <w:rsid w:val="007C3DF2"/>
    <w:rsid w:val="007C402F"/>
    <w:rsid w:val="007C6F95"/>
    <w:rsid w:val="007D6DF1"/>
    <w:rsid w:val="007D785D"/>
    <w:rsid w:val="007F6B51"/>
    <w:rsid w:val="00836965"/>
    <w:rsid w:val="00845055"/>
    <w:rsid w:val="00863433"/>
    <w:rsid w:val="00865B51"/>
    <w:rsid w:val="00882FBE"/>
    <w:rsid w:val="00887EDC"/>
    <w:rsid w:val="0089039B"/>
    <w:rsid w:val="008933B2"/>
    <w:rsid w:val="008A1113"/>
    <w:rsid w:val="008A2128"/>
    <w:rsid w:val="008B6138"/>
    <w:rsid w:val="008B63B9"/>
    <w:rsid w:val="008C0B5F"/>
    <w:rsid w:val="008D182E"/>
    <w:rsid w:val="008F1735"/>
    <w:rsid w:val="00902740"/>
    <w:rsid w:val="00937021"/>
    <w:rsid w:val="00942470"/>
    <w:rsid w:val="0096036D"/>
    <w:rsid w:val="00966A41"/>
    <w:rsid w:val="00967132"/>
    <w:rsid w:val="00982716"/>
    <w:rsid w:val="009964E6"/>
    <w:rsid w:val="009A5135"/>
    <w:rsid w:val="009D74D8"/>
    <w:rsid w:val="009E3AE1"/>
    <w:rsid w:val="00A0135B"/>
    <w:rsid w:val="00A03595"/>
    <w:rsid w:val="00A312B3"/>
    <w:rsid w:val="00A60598"/>
    <w:rsid w:val="00A7429C"/>
    <w:rsid w:val="00AB1701"/>
    <w:rsid w:val="00AC47D9"/>
    <w:rsid w:val="00AC669D"/>
    <w:rsid w:val="00AC71E5"/>
    <w:rsid w:val="00AC78F7"/>
    <w:rsid w:val="00AE14C9"/>
    <w:rsid w:val="00AF34C6"/>
    <w:rsid w:val="00AF5E1F"/>
    <w:rsid w:val="00AF752D"/>
    <w:rsid w:val="00B0283F"/>
    <w:rsid w:val="00B030B1"/>
    <w:rsid w:val="00B20428"/>
    <w:rsid w:val="00B34291"/>
    <w:rsid w:val="00B34CA8"/>
    <w:rsid w:val="00B42319"/>
    <w:rsid w:val="00B7093D"/>
    <w:rsid w:val="00B72133"/>
    <w:rsid w:val="00B847EA"/>
    <w:rsid w:val="00B96E30"/>
    <w:rsid w:val="00BA1797"/>
    <w:rsid w:val="00BA5691"/>
    <w:rsid w:val="00BD0D7C"/>
    <w:rsid w:val="00BD0D9C"/>
    <w:rsid w:val="00BD106C"/>
    <w:rsid w:val="00BD62CC"/>
    <w:rsid w:val="00BE1F17"/>
    <w:rsid w:val="00BF4AA0"/>
    <w:rsid w:val="00BF4ABE"/>
    <w:rsid w:val="00C13CCA"/>
    <w:rsid w:val="00C14577"/>
    <w:rsid w:val="00C14DC8"/>
    <w:rsid w:val="00C17317"/>
    <w:rsid w:val="00C24554"/>
    <w:rsid w:val="00C27ED7"/>
    <w:rsid w:val="00C37C98"/>
    <w:rsid w:val="00C41520"/>
    <w:rsid w:val="00C50F9F"/>
    <w:rsid w:val="00C81947"/>
    <w:rsid w:val="00C84B4C"/>
    <w:rsid w:val="00C86382"/>
    <w:rsid w:val="00CA33FE"/>
    <w:rsid w:val="00CC0B8F"/>
    <w:rsid w:val="00CE7947"/>
    <w:rsid w:val="00CF6BAB"/>
    <w:rsid w:val="00D032D4"/>
    <w:rsid w:val="00D10FB6"/>
    <w:rsid w:val="00D43CCC"/>
    <w:rsid w:val="00D52C10"/>
    <w:rsid w:val="00D578EA"/>
    <w:rsid w:val="00D63884"/>
    <w:rsid w:val="00D75881"/>
    <w:rsid w:val="00D77E33"/>
    <w:rsid w:val="00D8162C"/>
    <w:rsid w:val="00D81B82"/>
    <w:rsid w:val="00DC0566"/>
    <w:rsid w:val="00DD2FFE"/>
    <w:rsid w:val="00E03A05"/>
    <w:rsid w:val="00E04C32"/>
    <w:rsid w:val="00E13475"/>
    <w:rsid w:val="00E148D8"/>
    <w:rsid w:val="00E200D0"/>
    <w:rsid w:val="00E26A54"/>
    <w:rsid w:val="00E3325B"/>
    <w:rsid w:val="00E90BD0"/>
    <w:rsid w:val="00EA1965"/>
    <w:rsid w:val="00EB0E71"/>
    <w:rsid w:val="00EC31DA"/>
    <w:rsid w:val="00ED184F"/>
    <w:rsid w:val="00ED3DF0"/>
    <w:rsid w:val="00EF50A4"/>
    <w:rsid w:val="00F36833"/>
    <w:rsid w:val="00F4358D"/>
    <w:rsid w:val="00F4690A"/>
    <w:rsid w:val="00F556CA"/>
    <w:rsid w:val="00F63885"/>
    <w:rsid w:val="00F703DA"/>
    <w:rsid w:val="00F93503"/>
    <w:rsid w:val="00FA7DDE"/>
    <w:rsid w:val="00F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AEB2F9"/>
  <w15:docId w15:val="{4736EF67-25BF-46EF-986D-531F989C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128"/>
    <w:rPr>
      <w:sz w:val="24"/>
      <w:szCs w:val="24"/>
    </w:rPr>
  </w:style>
  <w:style w:type="paragraph" w:styleId="Ttulo1">
    <w:name w:val="heading 1"/>
    <w:basedOn w:val="Normal"/>
    <w:next w:val="Normal"/>
    <w:qFormat/>
    <w:rsid w:val="008A2128"/>
    <w:pPr>
      <w:keepNext/>
      <w:jc w:val="both"/>
      <w:outlineLvl w:val="0"/>
    </w:pPr>
    <w:rPr>
      <w:rFonts w:eastAsia="Batang"/>
      <w:i/>
      <w:szCs w:val="20"/>
    </w:rPr>
  </w:style>
  <w:style w:type="paragraph" w:styleId="Ttulo2">
    <w:name w:val="heading 2"/>
    <w:basedOn w:val="Normal"/>
    <w:next w:val="Normal"/>
    <w:qFormat/>
    <w:rsid w:val="008A212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A2128"/>
    <w:pPr>
      <w:keepNext/>
      <w:jc w:val="both"/>
      <w:outlineLvl w:val="2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8A2128"/>
    <w:pPr>
      <w:widowControl w:val="0"/>
    </w:pPr>
    <w:rPr>
      <w:b/>
      <w:szCs w:val="20"/>
    </w:rPr>
  </w:style>
  <w:style w:type="paragraph" w:styleId="Recuodecorpodetexto">
    <w:name w:val="Body Text Indent"/>
    <w:basedOn w:val="Normal"/>
    <w:rsid w:val="008A2128"/>
    <w:pPr>
      <w:spacing w:after="120"/>
      <w:ind w:left="283"/>
    </w:pPr>
  </w:style>
  <w:style w:type="character" w:styleId="Hyperlink">
    <w:name w:val="Hyperlink"/>
    <w:basedOn w:val="Fontepargpadro"/>
    <w:rsid w:val="00BF4AA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C0566"/>
    <w:pPr>
      <w:spacing w:before="100" w:beforeAutospacing="1" w:after="100" w:afterAutospacing="1"/>
    </w:pPr>
    <w:rPr>
      <w:rFonts w:eastAsia="MS Mincho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0019E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A30C4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D57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6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@neocorporateoffices.com.br" TargetMode="External"/><Relationship Id="rId3" Type="http://schemas.openxmlformats.org/officeDocument/2006/relationships/styles" Target="styles.xml"/><Relationship Id="rId7" Type="http://schemas.openxmlformats.org/officeDocument/2006/relationships/hyperlink" Target="mailto:gerencia.neocorporat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tato@shopservicevalvularedutora.com.b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o\Dropbox\Or&#231;amento\Residencial%20Europa%207639%20Quadro%20VRP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C0534-A80C-4957-B752-3544D34A0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Residencial Europa 7639 Quadro VRP.dotx</Template>
  <TotalTime>0</TotalTime>
  <Pages>3</Pages>
  <Words>962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MIK</vt:lpstr>
    </vt:vector>
  </TitlesOfParts>
  <Company>Microsoft</Company>
  <LinksUpToDate>false</LinksUpToDate>
  <CharactersWithSpaces>6147</CharactersWithSpaces>
  <SharedDoc>false</SharedDoc>
  <HLinks>
    <vt:vector size="6" baseType="variant">
      <vt:variant>
        <vt:i4>3539017</vt:i4>
      </vt:variant>
      <vt:variant>
        <vt:i4>0</vt:i4>
      </vt:variant>
      <vt:variant>
        <vt:i4>0</vt:i4>
      </vt:variant>
      <vt:variant>
        <vt:i4>5</vt:i4>
      </vt:variant>
      <vt:variant>
        <vt:lpwstr>mailto:suzanacondeuropa@gmail.com.br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</dc:title>
  <dc:creator>mauro Imoto</dc:creator>
  <cp:lastModifiedBy>kelly</cp:lastModifiedBy>
  <cp:revision>2</cp:revision>
  <cp:lastPrinted>2008-09-22T21:25:00Z</cp:lastPrinted>
  <dcterms:created xsi:type="dcterms:W3CDTF">2026-01-12T13:30:00Z</dcterms:created>
  <dcterms:modified xsi:type="dcterms:W3CDTF">2026-01-12T13:30:00Z</dcterms:modified>
</cp:coreProperties>
</file>