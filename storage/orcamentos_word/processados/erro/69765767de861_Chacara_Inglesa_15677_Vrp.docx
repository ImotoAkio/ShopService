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B0AB" w14:textId="77777777" w:rsidR="00156F6F" w:rsidRDefault="00156F6F" w:rsidP="00156F6F">
      <w:pPr>
        <w:pStyle w:val="Ttulo1"/>
        <w:rPr>
          <w:rFonts w:ascii="Arial Black" w:hAnsi="Arial Black"/>
          <w:sz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AE3298D" wp14:editId="57BDEFF2">
                <wp:simplePos x="0" y="0"/>
                <wp:positionH relativeFrom="column">
                  <wp:posOffset>108585</wp:posOffset>
                </wp:positionH>
                <wp:positionV relativeFrom="paragraph">
                  <wp:posOffset>105410</wp:posOffset>
                </wp:positionV>
                <wp:extent cx="3931920" cy="274320"/>
                <wp:effectExtent l="0" t="0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931920" cy="27432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ACA90BD" w14:textId="77777777" w:rsidR="00156F6F" w:rsidRPr="00156F6F" w:rsidRDefault="00156F6F" w:rsidP="00156F6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156F6F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color w:val="00000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SHOP SERVICE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E3298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8.55pt;margin-top:8.3pt;width:309.6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" o:allowincell="f" filled="f" stroked="f">
                <o:lock v:ext="edit" shapetype="t"/>
                <v:textbox style="mso-fit-shape-to-text:t">
                  <w:txbxContent>
                    <w:p w14:paraId="7ACA90BD" w14:textId="77777777" w:rsidR="00156F6F" w:rsidRPr="00156F6F" w:rsidRDefault="00156F6F" w:rsidP="00156F6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156F6F">
                        <w:rPr>
                          <w:rFonts w:ascii="Arial Black" w:hAnsi="Arial Black"/>
                          <w:i/>
                          <w:iCs/>
                          <w:outline/>
                          <w:color w:val="00000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SHOP SERVICE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Black" w:hAnsi="Arial Black"/>
          <w:sz w:val="48"/>
        </w:rPr>
        <w:t xml:space="preserve">  </w:t>
      </w:r>
    </w:p>
    <w:p w14:paraId="4452768C" w14:textId="77777777" w:rsidR="00156F6F" w:rsidRDefault="00156F6F" w:rsidP="00156F6F">
      <w:pPr>
        <w:rPr>
          <w:sz w:val="22"/>
          <w:szCs w:val="22"/>
        </w:rPr>
      </w:pPr>
      <w:r>
        <w:rPr>
          <w:sz w:val="24"/>
        </w:rPr>
        <w:t xml:space="preserve">    </w:t>
      </w:r>
      <w:r>
        <w:rPr>
          <w:sz w:val="22"/>
          <w:szCs w:val="22"/>
        </w:rPr>
        <w:t>MIK – SERVIÇOS HIDRAULICOS -EIRELI -ME</w:t>
      </w:r>
    </w:p>
    <w:p w14:paraId="2A9ABE50" w14:textId="77777777" w:rsidR="00156F6F" w:rsidRDefault="00156F6F" w:rsidP="00156F6F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>
        <w:rPr>
          <w:sz w:val="22"/>
          <w:szCs w:val="22"/>
        </w:rPr>
        <w:t>Av</w:t>
      </w:r>
      <w:proofErr w:type="spellEnd"/>
      <w:r>
        <w:rPr>
          <w:sz w:val="22"/>
          <w:szCs w:val="22"/>
        </w:rPr>
        <w:t xml:space="preserve"> dos Imarés, 1383 – Indianópolis – São Paulo -SP</w:t>
      </w:r>
    </w:p>
    <w:p w14:paraId="0D83DAA8" w14:textId="4A808C71" w:rsidR="00156F6F" w:rsidRDefault="00156F6F" w:rsidP="00156F6F">
      <w:pPr>
        <w:rPr>
          <w:color w:val="FF0000"/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Tel</w:t>
      </w:r>
      <w:proofErr w:type="spellEnd"/>
      <w:r>
        <w:rPr>
          <w:sz w:val="24"/>
        </w:rPr>
        <w:t xml:space="preserve">: </w:t>
      </w:r>
      <w:r w:rsidR="0030151A">
        <w:rPr>
          <w:sz w:val="24"/>
        </w:rPr>
        <w:t xml:space="preserve">(11) </w:t>
      </w:r>
      <w:r>
        <w:rPr>
          <w:sz w:val="24"/>
        </w:rPr>
        <w:t>5579-0835</w:t>
      </w:r>
      <w:r w:rsidR="0030151A">
        <w:rPr>
          <w:sz w:val="24"/>
        </w:rPr>
        <w:t xml:space="preserve"> / (11) </w:t>
      </w:r>
      <w:r>
        <w:rPr>
          <w:sz w:val="24"/>
        </w:rPr>
        <w:t xml:space="preserve">99376-4733      </w:t>
      </w:r>
    </w:p>
    <w:p w14:paraId="16681F79" w14:textId="77777777" w:rsidR="00156F6F" w:rsidRDefault="00156F6F" w:rsidP="00156F6F">
      <w:pPr>
        <w:rPr>
          <w:color w:val="4472C4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color w:val="4472C4"/>
          <w:sz w:val="24"/>
          <w:szCs w:val="24"/>
        </w:rPr>
        <w:t>shopservicevalvularedutora.com.br</w:t>
      </w:r>
    </w:p>
    <w:p w14:paraId="338C2087" w14:textId="0C9C70EC" w:rsidR="00156F6F" w:rsidRDefault="00156F6F" w:rsidP="00156F6F">
      <w:pPr>
        <w:rPr>
          <w:sz w:val="24"/>
        </w:rPr>
      </w:pPr>
      <w:r>
        <w:rPr>
          <w:sz w:val="24"/>
          <w:szCs w:val="24"/>
        </w:rPr>
        <w:t xml:space="preserve">    </w:t>
      </w:r>
      <w:hyperlink r:id="rId8" w:history="1">
        <w:r w:rsidR="0030151A" w:rsidRPr="002745F1">
          <w:rPr>
            <w:rStyle w:val="Hyperlink"/>
          </w:rPr>
          <w:t>mik@shopservicevalvularedutora.com.br</w:t>
        </w:r>
      </w:hyperlink>
      <w:r>
        <w:rPr>
          <w:sz w:val="24"/>
        </w:rPr>
        <w:t xml:space="preserve">                      </w:t>
      </w:r>
    </w:p>
    <w:p w14:paraId="149DA5AB" w14:textId="3D97F39F" w:rsidR="00DA1F24" w:rsidRDefault="00D22235" w:rsidP="00DA1F24">
      <w:pPr>
        <w:rPr>
          <w:sz w:val="24"/>
        </w:rPr>
      </w:pPr>
      <w:r>
        <w:rPr>
          <w:color w:val="FF0000"/>
          <w:sz w:val="24"/>
        </w:rPr>
        <w:t xml:space="preserve">12/01/2026 </w:t>
      </w:r>
      <w:proofErr w:type="spellStart"/>
      <w:r>
        <w:rPr>
          <w:color w:val="FF0000"/>
          <w:sz w:val="24"/>
        </w:rPr>
        <w:t>vitor</w:t>
      </w:r>
      <w:proofErr w:type="spellEnd"/>
    </w:p>
    <w:p w14:paraId="21C89E08" w14:textId="3D57759C" w:rsidR="00287A7E" w:rsidRPr="00995BC1" w:rsidRDefault="00995BC1" w:rsidP="00204194">
      <w:pPr>
        <w:jc w:val="right"/>
        <w:rPr>
          <w:color w:val="0000FF"/>
          <w:sz w:val="24"/>
          <w:szCs w:val="24"/>
          <w:u w:val="single"/>
        </w:rPr>
      </w:pPr>
      <w:r>
        <w:rPr>
          <w:sz w:val="24"/>
        </w:rPr>
        <w:t xml:space="preserve"> </w:t>
      </w:r>
      <w:r w:rsidR="00D22235">
        <w:rPr>
          <w:sz w:val="24"/>
        </w:rPr>
        <w:t>15.677/0126</w:t>
      </w:r>
      <w:r w:rsidR="00D64282">
        <w:rPr>
          <w:sz w:val="24"/>
        </w:rPr>
        <w:t>.</w:t>
      </w:r>
    </w:p>
    <w:p w14:paraId="28635B38" w14:textId="77777777" w:rsidR="00287A7E" w:rsidRDefault="00287A7E" w:rsidP="000B0DF3">
      <w:pPr>
        <w:jc w:val="right"/>
        <w:rPr>
          <w:sz w:val="24"/>
        </w:rPr>
      </w:pPr>
      <w:r>
        <w:rPr>
          <w:sz w:val="24"/>
        </w:rPr>
        <w:t>MI.</w:t>
      </w:r>
    </w:p>
    <w:p w14:paraId="06AF43AC" w14:textId="675F4AA1" w:rsidR="00287A7E" w:rsidRDefault="00090A43" w:rsidP="000B0DF3">
      <w:pPr>
        <w:jc w:val="right"/>
        <w:rPr>
          <w:sz w:val="24"/>
        </w:rPr>
      </w:pPr>
      <w:r>
        <w:rPr>
          <w:sz w:val="24"/>
        </w:rPr>
        <w:t xml:space="preserve">                                                                                        </w:t>
      </w:r>
      <w:r w:rsidR="00287A7E">
        <w:rPr>
          <w:sz w:val="24"/>
        </w:rPr>
        <w:t xml:space="preserve">São Paulo, </w:t>
      </w:r>
      <w:r w:rsidR="00D22235">
        <w:rPr>
          <w:sz w:val="24"/>
        </w:rPr>
        <w:t>13 de janeiro de 2026</w:t>
      </w:r>
    </w:p>
    <w:p w14:paraId="0CC3C62D" w14:textId="77777777" w:rsidR="00090A43" w:rsidRDefault="00090A43" w:rsidP="00090A43">
      <w:pPr>
        <w:jc w:val="center"/>
        <w:rPr>
          <w:sz w:val="24"/>
        </w:rPr>
      </w:pPr>
    </w:p>
    <w:p w14:paraId="4D9651A9" w14:textId="77777777" w:rsidR="00090A43" w:rsidRDefault="00090A43" w:rsidP="00090A43">
      <w:pPr>
        <w:jc w:val="center"/>
        <w:rPr>
          <w:sz w:val="24"/>
        </w:rPr>
      </w:pPr>
    </w:p>
    <w:p w14:paraId="1AC7ABC5" w14:textId="77777777" w:rsidR="00287A7E" w:rsidRPr="00435739" w:rsidRDefault="00287A7E" w:rsidP="00287A7E">
      <w:pPr>
        <w:jc w:val="both"/>
        <w:rPr>
          <w:b/>
          <w:sz w:val="28"/>
        </w:rPr>
      </w:pPr>
      <w:r w:rsidRPr="00435739">
        <w:rPr>
          <w:b/>
          <w:sz w:val="28"/>
        </w:rPr>
        <w:t xml:space="preserve">Cond. </w:t>
      </w:r>
      <w:r>
        <w:rPr>
          <w:b/>
          <w:sz w:val="28"/>
        </w:rPr>
        <w:t>Residencial Chácara Inglesa</w:t>
      </w:r>
      <w:r w:rsidRPr="00435739">
        <w:rPr>
          <w:b/>
          <w:sz w:val="28"/>
        </w:rPr>
        <w:t>.</w:t>
      </w:r>
    </w:p>
    <w:p w14:paraId="79156334" w14:textId="1AF8FFA9" w:rsidR="00287A7E" w:rsidRPr="0030151A" w:rsidRDefault="00287A7E" w:rsidP="00287A7E">
      <w:pPr>
        <w:jc w:val="both"/>
        <w:rPr>
          <w:bCs/>
          <w:sz w:val="28"/>
        </w:rPr>
      </w:pPr>
      <w:r w:rsidRPr="0030151A">
        <w:rPr>
          <w:bCs/>
          <w:sz w:val="28"/>
        </w:rPr>
        <w:t>Rua Silvi</w:t>
      </w:r>
      <w:r w:rsidR="00710D8D">
        <w:rPr>
          <w:bCs/>
          <w:sz w:val="28"/>
        </w:rPr>
        <w:t>o</w:t>
      </w:r>
      <w:r w:rsidRPr="0030151A">
        <w:rPr>
          <w:bCs/>
          <w:sz w:val="28"/>
        </w:rPr>
        <w:t xml:space="preserve"> </w:t>
      </w:r>
      <w:proofErr w:type="spellStart"/>
      <w:r w:rsidRPr="0030151A">
        <w:rPr>
          <w:bCs/>
          <w:sz w:val="28"/>
        </w:rPr>
        <w:t>Rodini</w:t>
      </w:r>
      <w:proofErr w:type="spellEnd"/>
      <w:r w:rsidRPr="0030151A">
        <w:rPr>
          <w:bCs/>
          <w:sz w:val="28"/>
        </w:rPr>
        <w:t>; 247.</w:t>
      </w:r>
    </w:p>
    <w:p w14:paraId="448BBC66" w14:textId="77777777" w:rsidR="00287A7E" w:rsidRDefault="00287A7E" w:rsidP="00287A7E">
      <w:pPr>
        <w:jc w:val="both"/>
        <w:rPr>
          <w:sz w:val="28"/>
        </w:rPr>
      </w:pPr>
      <w:r>
        <w:rPr>
          <w:sz w:val="28"/>
        </w:rPr>
        <w:t>Parada Inglesa – São Paulo – SP</w:t>
      </w:r>
    </w:p>
    <w:p w14:paraId="3FC76E4B" w14:textId="77777777" w:rsidR="00287A7E" w:rsidRDefault="00287A7E" w:rsidP="00287A7E">
      <w:pPr>
        <w:jc w:val="both"/>
        <w:rPr>
          <w:sz w:val="28"/>
        </w:rPr>
      </w:pPr>
    </w:p>
    <w:p w14:paraId="6E7A4752" w14:textId="77777777" w:rsidR="00DC2699" w:rsidRDefault="00DC2699" w:rsidP="00DC2699">
      <w:pPr>
        <w:rPr>
          <w:sz w:val="24"/>
        </w:rPr>
      </w:pPr>
      <w:r>
        <w:t>A</w:t>
      </w:r>
      <w:r>
        <w:rPr>
          <w:sz w:val="24"/>
        </w:rPr>
        <w:t xml:space="preserve">/C Sr. Ednaldo (Zelador) </w:t>
      </w:r>
    </w:p>
    <w:p w14:paraId="640EFBD0" w14:textId="77777777" w:rsidR="00DC2699" w:rsidRDefault="00DC2699" w:rsidP="00DC2699">
      <w:pPr>
        <w:rPr>
          <w:sz w:val="24"/>
        </w:rPr>
      </w:pPr>
      <w:r>
        <w:rPr>
          <w:sz w:val="24"/>
        </w:rPr>
        <w:t>Tel. 3542- 0757.</w:t>
      </w:r>
    </w:p>
    <w:p w14:paraId="2DDF517A" w14:textId="77777777" w:rsidR="00DC2699" w:rsidRDefault="00DC2699" w:rsidP="00DC2699">
      <w:pPr>
        <w:jc w:val="both"/>
        <w:rPr>
          <w:sz w:val="24"/>
        </w:rPr>
      </w:pPr>
      <w:r>
        <w:rPr>
          <w:sz w:val="24"/>
        </w:rPr>
        <w:t xml:space="preserve">Sr. Adriano </w:t>
      </w:r>
    </w:p>
    <w:p w14:paraId="6B4572E9" w14:textId="77777777" w:rsidR="00DC2699" w:rsidRDefault="00DC2699" w:rsidP="00DC2699">
      <w:pPr>
        <w:jc w:val="both"/>
        <w:rPr>
          <w:sz w:val="24"/>
        </w:rPr>
      </w:pPr>
      <w:proofErr w:type="spellStart"/>
      <w:r>
        <w:rPr>
          <w:sz w:val="24"/>
        </w:rPr>
        <w:t>Tel</w:t>
      </w:r>
      <w:proofErr w:type="spellEnd"/>
      <w:r>
        <w:rPr>
          <w:sz w:val="24"/>
        </w:rPr>
        <w:t>: 98251 7947</w:t>
      </w:r>
    </w:p>
    <w:p w14:paraId="62563A52" w14:textId="77777777" w:rsidR="00DC2699" w:rsidRDefault="00DC2699" w:rsidP="00DC2699">
      <w:pPr>
        <w:jc w:val="both"/>
        <w:rPr>
          <w:sz w:val="24"/>
        </w:rPr>
      </w:pPr>
      <w:r>
        <w:rPr>
          <w:sz w:val="24"/>
        </w:rPr>
        <w:t xml:space="preserve">Email: </w:t>
      </w:r>
      <w:hyperlink r:id="rId9" w:history="1">
        <w:r w:rsidRPr="008E7F83">
          <w:rPr>
            <w:rStyle w:val="Hyperlink"/>
            <w:sz w:val="24"/>
          </w:rPr>
          <w:t>adrianofigueiredo@uol.com.br</w:t>
        </w:r>
      </w:hyperlink>
    </w:p>
    <w:p w14:paraId="1FE1B3D6" w14:textId="77777777" w:rsidR="00090A43" w:rsidRDefault="00090A43" w:rsidP="00287A7E">
      <w:pPr>
        <w:jc w:val="both"/>
        <w:rPr>
          <w:sz w:val="24"/>
        </w:rPr>
      </w:pPr>
    </w:p>
    <w:p w14:paraId="30BCCB3F" w14:textId="77777777" w:rsidR="00090A43" w:rsidRDefault="00090A43" w:rsidP="00287A7E">
      <w:pPr>
        <w:jc w:val="both"/>
        <w:rPr>
          <w:sz w:val="24"/>
        </w:rPr>
      </w:pPr>
    </w:p>
    <w:p w14:paraId="55CE0AB3" w14:textId="77777777" w:rsidR="00287A7E" w:rsidRPr="0030151A" w:rsidRDefault="00287A7E" w:rsidP="00287A7E">
      <w:pPr>
        <w:jc w:val="both"/>
        <w:rPr>
          <w:b/>
          <w:sz w:val="24"/>
          <w:u w:val="single"/>
        </w:rPr>
      </w:pPr>
      <w:r w:rsidRPr="0030151A">
        <w:rPr>
          <w:b/>
          <w:sz w:val="24"/>
          <w:u w:val="single"/>
        </w:rPr>
        <w:t xml:space="preserve">Assunto: Manutenção de VRP 420. </w:t>
      </w:r>
    </w:p>
    <w:p w14:paraId="5C7D548F" w14:textId="77777777" w:rsidR="00287A7E" w:rsidRDefault="00287A7E" w:rsidP="00287A7E">
      <w:pPr>
        <w:jc w:val="both"/>
        <w:rPr>
          <w:b/>
          <w:sz w:val="24"/>
        </w:rPr>
      </w:pPr>
    </w:p>
    <w:p w14:paraId="4F21E27E" w14:textId="77777777" w:rsidR="00287A7E" w:rsidRDefault="00287A7E" w:rsidP="00287A7E">
      <w:pPr>
        <w:jc w:val="both"/>
        <w:rPr>
          <w:sz w:val="24"/>
        </w:rPr>
      </w:pPr>
      <w:r>
        <w:rPr>
          <w:b/>
          <w:sz w:val="24"/>
        </w:rPr>
        <w:t>Prezado Senhor;</w:t>
      </w:r>
      <w:r>
        <w:rPr>
          <w:sz w:val="24"/>
        </w:rPr>
        <w:t xml:space="preserve">         </w:t>
      </w:r>
    </w:p>
    <w:p w14:paraId="61FACEDE" w14:textId="7F1CE525" w:rsidR="00287A7E" w:rsidRDefault="00287A7E" w:rsidP="00287A7E">
      <w:pPr>
        <w:pStyle w:val="Recuodecorpodetexto"/>
        <w:ind w:left="0"/>
        <w:jc w:val="left"/>
        <w:rPr>
          <w:rFonts w:ascii="Arial" w:hAnsi="Arial"/>
          <w:sz w:val="24"/>
        </w:rPr>
      </w:pPr>
      <w:r>
        <w:rPr>
          <w:sz w:val="24"/>
        </w:rPr>
        <w:t xml:space="preserve">Em atendimento de vossa solicitação, temos a satisfação de colocar para apreciação e disposição de </w:t>
      </w:r>
      <w:proofErr w:type="spellStart"/>
      <w:r>
        <w:rPr>
          <w:sz w:val="24"/>
        </w:rPr>
        <w:t>V.S.a</w:t>
      </w:r>
      <w:proofErr w:type="spellEnd"/>
      <w:r>
        <w:rPr>
          <w:sz w:val="24"/>
        </w:rPr>
        <w:t xml:space="preserve"> os nossos conhecimentos técnicos; para a execução dos serviços abaixo</w:t>
      </w:r>
      <w:r>
        <w:rPr>
          <w:rFonts w:ascii="Arial" w:hAnsi="Arial"/>
          <w:sz w:val="24"/>
        </w:rPr>
        <w:t>:</w:t>
      </w:r>
    </w:p>
    <w:p w14:paraId="6DDF0558" w14:textId="77777777" w:rsidR="00287A7E" w:rsidRDefault="00287A7E" w:rsidP="00287A7E">
      <w:pPr>
        <w:jc w:val="both"/>
        <w:rPr>
          <w:sz w:val="28"/>
        </w:rPr>
      </w:pPr>
    </w:p>
    <w:p w14:paraId="1FDCF3FC" w14:textId="77777777" w:rsidR="00287A7E" w:rsidRDefault="00287A7E" w:rsidP="00287A7E">
      <w:pPr>
        <w:jc w:val="both"/>
        <w:rPr>
          <w:sz w:val="24"/>
        </w:rPr>
      </w:pPr>
      <w:r>
        <w:rPr>
          <w:b/>
          <w:i/>
          <w:sz w:val="28"/>
          <w:u w:val="single"/>
        </w:rPr>
        <w:t>Serviço:</w:t>
      </w:r>
    </w:p>
    <w:p w14:paraId="4834D723" w14:textId="71BDD7B6" w:rsidR="00C77279" w:rsidRPr="008F7FDF" w:rsidRDefault="00287A7E" w:rsidP="00C77279">
      <w:pPr>
        <w:jc w:val="both"/>
        <w:rPr>
          <w:color w:val="FF0000"/>
          <w:sz w:val="24"/>
        </w:rPr>
      </w:pPr>
      <w:r>
        <w:rPr>
          <w:sz w:val="24"/>
        </w:rPr>
        <w:t xml:space="preserve">Manutenção 02 VRP 420 </w:t>
      </w:r>
      <w:r w:rsidR="005D52AD">
        <w:rPr>
          <w:sz w:val="24"/>
        </w:rPr>
        <w:t>e Filtros</w:t>
      </w:r>
      <w:r>
        <w:rPr>
          <w:sz w:val="24"/>
        </w:rPr>
        <w:t xml:space="preserve"> em Y de 3” instalad</w:t>
      </w:r>
      <w:r w:rsidR="00130F27">
        <w:rPr>
          <w:sz w:val="24"/>
        </w:rPr>
        <w:t>os</w:t>
      </w:r>
      <w:r>
        <w:rPr>
          <w:sz w:val="24"/>
        </w:rPr>
        <w:t xml:space="preserve"> no SS em quadro duplo em cobre de 3”, com PDS (pressão dinâmica de saída)  </w:t>
      </w:r>
      <w:r w:rsidR="00D64282">
        <w:rPr>
          <w:sz w:val="24"/>
        </w:rPr>
        <w:t xml:space="preserve">4,5 </w:t>
      </w:r>
      <w:r>
        <w:rPr>
          <w:sz w:val="24"/>
        </w:rPr>
        <w:t xml:space="preserve">kgf./cm2; para atender  AQ e AF  </w:t>
      </w:r>
      <w:r w:rsidR="005D52AD">
        <w:rPr>
          <w:sz w:val="24"/>
        </w:rPr>
        <w:t>até</w:t>
      </w:r>
      <w:r>
        <w:rPr>
          <w:sz w:val="24"/>
        </w:rPr>
        <w:t xml:space="preserve"> o </w:t>
      </w:r>
      <w:r w:rsidR="008F7FDF">
        <w:rPr>
          <w:sz w:val="24"/>
        </w:rPr>
        <w:t>9</w:t>
      </w:r>
      <w:r>
        <w:rPr>
          <w:sz w:val="24"/>
        </w:rPr>
        <w:t xml:space="preserve">º andar </w:t>
      </w:r>
      <w:r w:rsidR="005D52AD">
        <w:rPr>
          <w:sz w:val="24"/>
        </w:rPr>
        <w:t xml:space="preserve">com pressão de saída em </w:t>
      </w:r>
      <w:r w:rsidR="005D52AD" w:rsidRPr="001255EE">
        <w:rPr>
          <w:b/>
          <w:bCs/>
          <w:color w:val="FF0000"/>
          <w:sz w:val="24"/>
        </w:rPr>
        <w:t>4,5</w:t>
      </w:r>
      <w:r w:rsidR="005D52AD">
        <w:rPr>
          <w:sz w:val="24"/>
        </w:rPr>
        <w:t xml:space="preserve"> kgf.cm/2.</w:t>
      </w:r>
      <w:r w:rsidR="00D64282">
        <w:rPr>
          <w:sz w:val="24"/>
        </w:rPr>
        <w:t xml:space="preserve"> </w:t>
      </w:r>
      <w:r w:rsidR="005D52AD">
        <w:rPr>
          <w:sz w:val="24"/>
        </w:rPr>
        <w:t xml:space="preserve">Deixar em </w:t>
      </w:r>
      <w:r w:rsidR="00D64282" w:rsidRPr="005D52AD">
        <w:rPr>
          <w:color w:val="FF0000"/>
          <w:sz w:val="24"/>
        </w:rPr>
        <w:t>4,5</w:t>
      </w:r>
    </w:p>
    <w:p w14:paraId="6124ED0A" w14:textId="77777777" w:rsidR="00D30C74" w:rsidRPr="00204194" w:rsidRDefault="00D30C74" w:rsidP="00287A7E">
      <w:pPr>
        <w:jc w:val="both"/>
        <w:rPr>
          <w:color w:val="FF0000"/>
          <w:sz w:val="24"/>
        </w:rPr>
      </w:pPr>
    </w:p>
    <w:p w14:paraId="24391790" w14:textId="10D8FAD6" w:rsidR="00287A7E" w:rsidRDefault="00287A7E" w:rsidP="00287A7E">
      <w:pPr>
        <w:jc w:val="both"/>
        <w:rPr>
          <w:sz w:val="24"/>
        </w:rPr>
      </w:pPr>
      <w:r>
        <w:rPr>
          <w:sz w:val="24"/>
        </w:rPr>
        <w:t xml:space="preserve">Manutenção 02 VRP 420 </w:t>
      </w:r>
      <w:r w:rsidR="00130F27">
        <w:rPr>
          <w:sz w:val="24"/>
        </w:rPr>
        <w:t xml:space="preserve">e </w:t>
      </w:r>
      <w:r>
        <w:rPr>
          <w:sz w:val="24"/>
        </w:rPr>
        <w:t xml:space="preserve"> Filtro em Y de 3” instalad</w:t>
      </w:r>
      <w:r w:rsidR="00130F27">
        <w:rPr>
          <w:sz w:val="24"/>
        </w:rPr>
        <w:t>os</w:t>
      </w:r>
      <w:r>
        <w:rPr>
          <w:sz w:val="24"/>
        </w:rPr>
        <w:t xml:space="preserve"> no SS em  quadro duplo em cobre de 3”, com PDS (pressão dinâmica de saída)  6kgf./cm2; para atender  AQ e AF  do </w:t>
      </w:r>
      <w:r w:rsidR="008F7FDF">
        <w:rPr>
          <w:sz w:val="24"/>
        </w:rPr>
        <w:t>10</w:t>
      </w:r>
      <w:r>
        <w:rPr>
          <w:sz w:val="24"/>
        </w:rPr>
        <w:t xml:space="preserve">º andar </w:t>
      </w:r>
      <w:r w:rsidR="009272F7">
        <w:rPr>
          <w:sz w:val="24"/>
        </w:rPr>
        <w:t>até</w:t>
      </w:r>
      <w:r>
        <w:rPr>
          <w:sz w:val="24"/>
        </w:rPr>
        <w:t xml:space="preserve"> o 1</w:t>
      </w:r>
      <w:r w:rsidR="008F7FDF">
        <w:rPr>
          <w:sz w:val="24"/>
        </w:rPr>
        <w:t>8</w:t>
      </w:r>
      <w:r>
        <w:rPr>
          <w:sz w:val="24"/>
        </w:rPr>
        <w:t>º anda</w:t>
      </w:r>
      <w:r w:rsidR="005D52AD">
        <w:rPr>
          <w:sz w:val="24"/>
        </w:rPr>
        <w:t xml:space="preserve"> com pressão de saída em</w:t>
      </w:r>
      <w:r>
        <w:rPr>
          <w:sz w:val="24"/>
        </w:rPr>
        <w:t>.</w:t>
      </w:r>
      <w:r w:rsidR="001255EE">
        <w:rPr>
          <w:color w:val="FF0000"/>
          <w:sz w:val="24"/>
        </w:rPr>
        <w:t>6,5</w:t>
      </w:r>
      <w:r w:rsidR="008F7FDF">
        <w:rPr>
          <w:color w:val="FF0000"/>
          <w:sz w:val="24"/>
        </w:rPr>
        <w:t xml:space="preserve"> </w:t>
      </w:r>
      <w:r w:rsidR="005D52AD">
        <w:rPr>
          <w:sz w:val="24"/>
        </w:rPr>
        <w:t>kgf.cm/2</w:t>
      </w:r>
      <w:r w:rsidR="00D22235">
        <w:rPr>
          <w:sz w:val="24"/>
        </w:rPr>
        <w:t xml:space="preserve">, com substituição de 01 </w:t>
      </w:r>
      <w:proofErr w:type="spellStart"/>
      <w:r w:rsidR="00D22235">
        <w:rPr>
          <w:sz w:val="24"/>
        </w:rPr>
        <w:t>manometro</w:t>
      </w:r>
      <w:proofErr w:type="spellEnd"/>
      <w:r w:rsidR="00D22235">
        <w:rPr>
          <w:sz w:val="24"/>
        </w:rPr>
        <w:t xml:space="preserve"> da VRP inferior.</w:t>
      </w:r>
    </w:p>
    <w:p w14:paraId="63A17E7A" w14:textId="77777777" w:rsidR="005D52AD" w:rsidRDefault="005D52AD" w:rsidP="00287A7E">
      <w:pPr>
        <w:jc w:val="both"/>
        <w:rPr>
          <w:sz w:val="24"/>
        </w:rPr>
      </w:pPr>
    </w:p>
    <w:p w14:paraId="3D49B6A5" w14:textId="77777777" w:rsidR="00287A7E" w:rsidRDefault="00287A7E" w:rsidP="00287A7E">
      <w:pPr>
        <w:jc w:val="both"/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 xml:space="preserve">Procedimento: </w:t>
      </w:r>
    </w:p>
    <w:p w14:paraId="28E38EAE" w14:textId="77777777" w:rsidR="00D64282" w:rsidRDefault="00D64282" w:rsidP="00D64282">
      <w:pPr>
        <w:jc w:val="both"/>
        <w:rPr>
          <w:sz w:val="24"/>
        </w:rPr>
      </w:pPr>
      <w:r w:rsidRPr="00717719">
        <w:rPr>
          <w:sz w:val="24"/>
          <w:highlight w:val="yellow"/>
        </w:rPr>
        <w:t>Fechamento do registro de entrada e saída da linha da Válvula Redutora, uma por vez.</w:t>
      </w:r>
    </w:p>
    <w:p w14:paraId="3CE57F9B" w14:textId="77777777" w:rsidR="00D64282" w:rsidRDefault="00D64282" w:rsidP="00D64282">
      <w:pPr>
        <w:jc w:val="both"/>
        <w:rPr>
          <w:sz w:val="24"/>
        </w:rPr>
      </w:pPr>
      <w:r w:rsidRPr="00B609E6">
        <w:rPr>
          <w:sz w:val="24"/>
          <w:highlight w:val="yellow"/>
        </w:rPr>
        <w:t>(Não nos responsabilizamos por avarias dos registros, que podem estar funcionando plenamente, porem na abertura/fechamento podem ocorrer a avaria por oxidação de estarem muito tempo sem movimento ou até mesmo desgaste da peça.)</w:t>
      </w:r>
      <w:r>
        <w:rPr>
          <w:sz w:val="24"/>
        </w:rPr>
        <w:t xml:space="preserve"> </w:t>
      </w:r>
    </w:p>
    <w:p w14:paraId="65E1F792" w14:textId="77777777" w:rsidR="00D64282" w:rsidRDefault="00D64282" w:rsidP="00287A7E">
      <w:pPr>
        <w:jc w:val="both"/>
        <w:rPr>
          <w:sz w:val="24"/>
        </w:rPr>
      </w:pPr>
    </w:p>
    <w:p w14:paraId="4FF0AEC8" w14:textId="4B10FDB5" w:rsidR="00287A7E" w:rsidRDefault="00287A7E" w:rsidP="00287A7E">
      <w:pPr>
        <w:jc w:val="both"/>
        <w:rPr>
          <w:sz w:val="24"/>
        </w:rPr>
      </w:pPr>
      <w:r>
        <w:rPr>
          <w:sz w:val="24"/>
        </w:rPr>
        <w:t>1- Desmontagem geral do corpo da válvula para</w:t>
      </w:r>
      <w:r w:rsidRPr="008B44DE">
        <w:t xml:space="preserve"> </w:t>
      </w:r>
      <w:r>
        <w:rPr>
          <w:sz w:val="24"/>
        </w:rPr>
        <w:t>manutenção corretiva.</w:t>
      </w:r>
    </w:p>
    <w:p w14:paraId="5F6E1C80" w14:textId="77777777" w:rsidR="00287A7E" w:rsidRDefault="00287A7E" w:rsidP="00287A7E">
      <w:pPr>
        <w:jc w:val="both"/>
        <w:rPr>
          <w:sz w:val="24"/>
        </w:rPr>
      </w:pPr>
      <w:r>
        <w:rPr>
          <w:sz w:val="24"/>
        </w:rPr>
        <w:t>2- Manter a pressão de saída igual em 2kgf./cm2.</w:t>
      </w:r>
    </w:p>
    <w:p w14:paraId="1E483F48" w14:textId="77777777" w:rsidR="00287A7E" w:rsidRDefault="00287A7E" w:rsidP="00287A7E">
      <w:pPr>
        <w:jc w:val="both"/>
        <w:rPr>
          <w:sz w:val="24"/>
        </w:rPr>
      </w:pPr>
      <w:r>
        <w:rPr>
          <w:sz w:val="24"/>
        </w:rPr>
        <w:t>3- Desobstruir todas as conexões, cotovelos e mangueiras.</w:t>
      </w:r>
    </w:p>
    <w:p w14:paraId="54B06C65" w14:textId="77777777" w:rsidR="00287A7E" w:rsidRDefault="00287A7E" w:rsidP="00287A7E">
      <w:pPr>
        <w:jc w:val="both"/>
        <w:rPr>
          <w:sz w:val="24"/>
        </w:rPr>
      </w:pPr>
      <w:r>
        <w:rPr>
          <w:sz w:val="24"/>
        </w:rPr>
        <w:t xml:space="preserve">4- Manter ao registro agulha com ¼ de volta </w:t>
      </w:r>
    </w:p>
    <w:p w14:paraId="0F3B4439" w14:textId="77777777" w:rsidR="00287A7E" w:rsidRDefault="00287A7E" w:rsidP="00287A7E">
      <w:pPr>
        <w:jc w:val="both"/>
        <w:rPr>
          <w:sz w:val="24"/>
        </w:rPr>
      </w:pPr>
      <w:r>
        <w:rPr>
          <w:sz w:val="24"/>
        </w:rPr>
        <w:t>5- Desmontar também a VRP piloto.</w:t>
      </w:r>
    </w:p>
    <w:p w14:paraId="6FB4F6E7" w14:textId="77777777" w:rsidR="00287A7E" w:rsidRDefault="00287A7E" w:rsidP="00287A7E">
      <w:pPr>
        <w:jc w:val="both"/>
        <w:rPr>
          <w:b/>
          <w:sz w:val="28"/>
          <w:szCs w:val="24"/>
        </w:rPr>
      </w:pPr>
      <w:r>
        <w:rPr>
          <w:sz w:val="24"/>
        </w:rPr>
        <w:t>6-</w:t>
      </w:r>
      <w:r w:rsidRPr="0007487D">
        <w:rPr>
          <w:b/>
          <w:sz w:val="28"/>
          <w:szCs w:val="24"/>
        </w:rPr>
        <w:t>Mesmo que os aspectos externos das VRPs estarem aparentand</w:t>
      </w:r>
      <w:r>
        <w:rPr>
          <w:b/>
          <w:sz w:val="28"/>
          <w:szCs w:val="24"/>
        </w:rPr>
        <w:t>o boas condições, porém devido; o tempo sem manutenção e os problemas que estão apresentando.</w:t>
      </w:r>
    </w:p>
    <w:p w14:paraId="0C70DE9A" w14:textId="77777777" w:rsidR="00287A7E" w:rsidRPr="0007487D" w:rsidRDefault="00287A7E" w:rsidP="00287A7E">
      <w:pPr>
        <w:jc w:val="both"/>
        <w:rPr>
          <w:b/>
          <w:sz w:val="28"/>
          <w:szCs w:val="24"/>
        </w:rPr>
      </w:pPr>
      <w:r>
        <w:rPr>
          <w:b/>
          <w:sz w:val="28"/>
          <w:szCs w:val="24"/>
        </w:rPr>
        <w:lastRenderedPageBreak/>
        <w:t>A</w:t>
      </w:r>
      <w:r w:rsidRPr="0007487D">
        <w:rPr>
          <w:b/>
          <w:sz w:val="28"/>
          <w:szCs w:val="24"/>
        </w:rPr>
        <w:t xml:space="preserve">pós a abertura do corpo da VRP </w:t>
      </w:r>
      <w:r>
        <w:rPr>
          <w:b/>
          <w:sz w:val="28"/>
          <w:szCs w:val="24"/>
        </w:rPr>
        <w:t>poderemos</w:t>
      </w:r>
      <w:r w:rsidRPr="0007487D">
        <w:rPr>
          <w:b/>
          <w:sz w:val="28"/>
          <w:szCs w:val="24"/>
        </w:rPr>
        <w:t xml:space="preserve"> </w:t>
      </w:r>
      <w:r>
        <w:rPr>
          <w:b/>
          <w:sz w:val="28"/>
          <w:szCs w:val="24"/>
        </w:rPr>
        <w:t>constatar</w:t>
      </w:r>
      <w:r w:rsidRPr="0007487D">
        <w:rPr>
          <w:b/>
          <w:sz w:val="28"/>
          <w:szCs w:val="24"/>
        </w:rPr>
        <w:t xml:space="preserve"> </w:t>
      </w:r>
      <w:r>
        <w:rPr>
          <w:b/>
          <w:sz w:val="28"/>
          <w:szCs w:val="24"/>
        </w:rPr>
        <w:t>a necessidade da substituição dos</w:t>
      </w:r>
      <w:r w:rsidRPr="0007487D">
        <w:rPr>
          <w:b/>
          <w:sz w:val="28"/>
          <w:szCs w:val="24"/>
        </w:rPr>
        <w:t xml:space="preserve"> diafragma</w:t>
      </w:r>
      <w:r>
        <w:rPr>
          <w:b/>
          <w:sz w:val="28"/>
          <w:szCs w:val="24"/>
        </w:rPr>
        <w:t xml:space="preserve">s </w:t>
      </w:r>
      <w:r w:rsidRPr="0007487D">
        <w:rPr>
          <w:b/>
          <w:sz w:val="28"/>
          <w:szCs w:val="24"/>
        </w:rPr>
        <w:t xml:space="preserve">ou </w:t>
      </w:r>
      <w:proofErr w:type="spellStart"/>
      <w:r w:rsidRPr="0007487D">
        <w:rPr>
          <w:b/>
          <w:sz w:val="28"/>
          <w:szCs w:val="24"/>
        </w:rPr>
        <w:t>ate</w:t>
      </w:r>
      <w:proofErr w:type="spellEnd"/>
      <w:r w:rsidRPr="0007487D">
        <w:rPr>
          <w:b/>
          <w:sz w:val="28"/>
          <w:szCs w:val="24"/>
        </w:rPr>
        <w:t xml:space="preserve"> mesmo a necessidade da sua substituição por completo. </w:t>
      </w:r>
    </w:p>
    <w:p w14:paraId="611875F6" w14:textId="77777777" w:rsidR="00287A7E" w:rsidRDefault="00287A7E" w:rsidP="00287A7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Esses problemas só poderão ser constatados efetivamente durante a regulagem e a desmontagem da VRP. </w:t>
      </w:r>
    </w:p>
    <w:p w14:paraId="02724B2B" w14:textId="77777777" w:rsidR="00287A7E" w:rsidRDefault="00287A7E" w:rsidP="00287A7E">
      <w:pPr>
        <w:ind w:left="60"/>
        <w:jc w:val="both"/>
        <w:rPr>
          <w:sz w:val="24"/>
        </w:rPr>
      </w:pPr>
    </w:p>
    <w:p w14:paraId="75BA5A34" w14:textId="77777777" w:rsidR="00287A7E" w:rsidRPr="00E500F0" w:rsidRDefault="00287A7E" w:rsidP="00287A7E">
      <w:pPr>
        <w:jc w:val="both"/>
        <w:rPr>
          <w:sz w:val="24"/>
        </w:rPr>
      </w:pPr>
      <w:r w:rsidRPr="00E500F0">
        <w:rPr>
          <w:sz w:val="24"/>
        </w:rPr>
        <w:t>A deficiência no funcionamento das VRPs ou obstrução pode ocasionar:</w:t>
      </w:r>
    </w:p>
    <w:p w14:paraId="092375D5" w14:textId="77777777" w:rsidR="00287A7E" w:rsidRPr="00E500F0" w:rsidRDefault="00287A7E" w:rsidP="00287A7E">
      <w:pPr>
        <w:jc w:val="both"/>
        <w:rPr>
          <w:color w:val="C00000"/>
          <w:sz w:val="24"/>
        </w:rPr>
      </w:pPr>
      <w:r w:rsidRPr="00E500F0">
        <w:rPr>
          <w:color w:val="C00000"/>
          <w:sz w:val="24"/>
        </w:rPr>
        <w:t>- Fuga de água. (Quando do banho a água esquenta ou esfria de mais, não conseguindo regular a temperatura da água).</w:t>
      </w:r>
    </w:p>
    <w:p w14:paraId="306C1704" w14:textId="77777777" w:rsidR="00287A7E" w:rsidRPr="00E500F0" w:rsidRDefault="00287A7E" w:rsidP="00287A7E">
      <w:pPr>
        <w:jc w:val="both"/>
        <w:rPr>
          <w:color w:val="C00000"/>
          <w:sz w:val="24"/>
        </w:rPr>
      </w:pPr>
      <w:r w:rsidRPr="00E500F0">
        <w:rPr>
          <w:color w:val="C00000"/>
          <w:sz w:val="24"/>
        </w:rPr>
        <w:t>- Diminuição de água nas torneiras em alguns horários.</w:t>
      </w:r>
    </w:p>
    <w:p w14:paraId="3DBBB57E" w14:textId="77777777" w:rsidR="00287A7E" w:rsidRPr="00E500F0" w:rsidRDefault="00287A7E" w:rsidP="00287A7E">
      <w:pPr>
        <w:jc w:val="both"/>
        <w:rPr>
          <w:color w:val="C00000"/>
          <w:sz w:val="24"/>
        </w:rPr>
      </w:pPr>
      <w:r w:rsidRPr="00E500F0">
        <w:rPr>
          <w:color w:val="C00000"/>
          <w:sz w:val="24"/>
        </w:rPr>
        <w:t>- Impossibilidade de usar dois chuveiros simultâneos.</w:t>
      </w:r>
    </w:p>
    <w:p w14:paraId="652E6FB9" w14:textId="77777777" w:rsidR="00287A7E" w:rsidRPr="00E500F0" w:rsidRDefault="00287A7E" w:rsidP="00287A7E">
      <w:pPr>
        <w:jc w:val="both"/>
        <w:rPr>
          <w:color w:val="C00000"/>
          <w:sz w:val="24"/>
        </w:rPr>
      </w:pPr>
      <w:r w:rsidRPr="00E500F0">
        <w:rPr>
          <w:color w:val="C00000"/>
          <w:sz w:val="24"/>
        </w:rPr>
        <w:t>- Falta de água em alguns horários.</w:t>
      </w:r>
    </w:p>
    <w:p w14:paraId="4180FAF4" w14:textId="77777777" w:rsidR="00287A7E" w:rsidRPr="00E500F0" w:rsidRDefault="00287A7E" w:rsidP="00287A7E">
      <w:pPr>
        <w:jc w:val="both"/>
        <w:rPr>
          <w:color w:val="C00000"/>
          <w:sz w:val="24"/>
        </w:rPr>
      </w:pPr>
      <w:r w:rsidRPr="00E500F0">
        <w:rPr>
          <w:color w:val="C00000"/>
          <w:sz w:val="24"/>
        </w:rPr>
        <w:t>- Necessidade de aumentar a PDS (pressão dinâmica de saída)  acima da regulamentar.</w:t>
      </w:r>
    </w:p>
    <w:p w14:paraId="0C2827F4" w14:textId="77777777" w:rsidR="00287A7E" w:rsidRPr="00E500F0" w:rsidRDefault="00287A7E" w:rsidP="00287A7E">
      <w:pPr>
        <w:jc w:val="both"/>
        <w:rPr>
          <w:color w:val="C00000"/>
          <w:sz w:val="24"/>
        </w:rPr>
      </w:pPr>
    </w:p>
    <w:p w14:paraId="7B916FCA" w14:textId="77777777" w:rsidR="00287A7E" w:rsidRPr="00E500F0" w:rsidRDefault="00287A7E" w:rsidP="00287A7E">
      <w:pPr>
        <w:jc w:val="both"/>
        <w:rPr>
          <w:sz w:val="24"/>
        </w:rPr>
      </w:pPr>
      <w:r w:rsidRPr="00E500F0">
        <w:rPr>
          <w:sz w:val="24"/>
        </w:rPr>
        <w:t>A pressão de saída acima da pressão regulamentar pode ocasionar:</w:t>
      </w:r>
    </w:p>
    <w:p w14:paraId="157A8269" w14:textId="77777777" w:rsidR="00287A7E" w:rsidRPr="00E500F0" w:rsidRDefault="00287A7E" w:rsidP="00287A7E">
      <w:pPr>
        <w:jc w:val="both"/>
        <w:rPr>
          <w:color w:val="C00000"/>
          <w:sz w:val="24"/>
        </w:rPr>
      </w:pPr>
      <w:r w:rsidRPr="00E500F0">
        <w:rPr>
          <w:color w:val="C00000"/>
          <w:sz w:val="24"/>
        </w:rPr>
        <w:t xml:space="preserve">Provável rompimento de flexíveis, conexões de filtros de água, engate de maquinas de lavar roupa e louças; </w:t>
      </w:r>
    </w:p>
    <w:p w14:paraId="17E9AA86" w14:textId="77777777" w:rsidR="00287A7E" w:rsidRPr="00E500F0" w:rsidRDefault="00287A7E" w:rsidP="00287A7E">
      <w:pPr>
        <w:jc w:val="both"/>
        <w:rPr>
          <w:color w:val="C00000"/>
          <w:sz w:val="24"/>
        </w:rPr>
      </w:pPr>
      <w:r w:rsidRPr="00E500F0">
        <w:rPr>
          <w:color w:val="C00000"/>
          <w:sz w:val="24"/>
        </w:rPr>
        <w:t xml:space="preserve">Golpe de </w:t>
      </w:r>
      <w:proofErr w:type="spellStart"/>
      <w:r w:rsidRPr="00E500F0">
        <w:rPr>
          <w:color w:val="C00000"/>
          <w:sz w:val="24"/>
        </w:rPr>
        <w:t>aliete</w:t>
      </w:r>
      <w:proofErr w:type="spellEnd"/>
      <w:r w:rsidRPr="00E500F0">
        <w:rPr>
          <w:color w:val="C00000"/>
          <w:sz w:val="24"/>
        </w:rPr>
        <w:t xml:space="preserve"> e ruídos na rede; </w:t>
      </w:r>
    </w:p>
    <w:p w14:paraId="7A3F88E1" w14:textId="77777777" w:rsidR="00287A7E" w:rsidRPr="00E500F0" w:rsidRDefault="00287A7E" w:rsidP="00287A7E">
      <w:pPr>
        <w:jc w:val="both"/>
        <w:rPr>
          <w:color w:val="C00000"/>
          <w:sz w:val="24"/>
        </w:rPr>
      </w:pPr>
      <w:r w:rsidRPr="00E500F0">
        <w:rPr>
          <w:color w:val="C00000"/>
          <w:sz w:val="24"/>
        </w:rPr>
        <w:t xml:space="preserve">Perda de água pela caixa </w:t>
      </w:r>
      <w:proofErr w:type="spellStart"/>
      <w:r w:rsidRPr="00E500F0">
        <w:rPr>
          <w:color w:val="C00000"/>
          <w:sz w:val="24"/>
        </w:rPr>
        <w:t>aclopada</w:t>
      </w:r>
      <w:proofErr w:type="spellEnd"/>
      <w:r w:rsidRPr="00E500F0">
        <w:rPr>
          <w:color w:val="C00000"/>
          <w:sz w:val="24"/>
        </w:rPr>
        <w:t xml:space="preserve"> aumentando a conta de água do condomínio. Desconforto na utilização das torneiras devido jato forte etc.</w:t>
      </w:r>
    </w:p>
    <w:p w14:paraId="72731466" w14:textId="77777777" w:rsidR="00287A7E" w:rsidRPr="00E500F0" w:rsidRDefault="00287A7E" w:rsidP="00287A7E">
      <w:pPr>
        <w:jc w:val="both"/>
        <w:rPr>
          <w:color w:val="C00000"/>
          <w:sz w:val="24"/>
        </w:rPr>
      </w:pPr>
      <w:r w:rsidRPr="00E500F0">
        <w:rPr>
          <w:color w:val="C00000"/>
          <w:sz w:val="24"/>
        </w:rPr>
        <w:t>Aumento no consumo de água.</w:t>
      </w:r>
    </w:p>
    <w:p w14:paraId="43E28637" w14:textId="77777777" w:rsidR="00287A7E" w:rsidRDefault="00287A7E" w:rsidP="00287A7E">
      <w:pPr>
        <w:ind w:left="60"/>
        <w:jc w:val="both"/>
        <w:rPr>
          <w:sz w:val="24"/>
        </w:rPr>
      </w:pPr>
    </w:p>
    <w:p w14:paraId="6443BAE1" w14:textId="77777777" w:rsidR="00287A7E" w:rsidRDefault="00287A7E" w:rsidP="00287A7E">
      <w:pPr>
        <w:jc w:val="both"/>
        <w:rPr>
          <w:sz w:val="24"/>
        </w:rPr>
      </w:pPr>
      <w:r>
        <w:rPr>
          <w:b/>
          <w:sz w:val="28"/>
          <w:u w:val="single"/>
        </w:rPr>
        <w:t>Duração da atividade</w:t>
      </w:r>
      <w:r>
        <w:rPr>
          <w:sz w:val="24"/>
        </w:rPr>
        <w:t>:</w:t>
      </w:r>
    </w:p>
    <w:p w14:paraId="15652DD8" w14:textId="77777777" w:rsidR="00287A7E" w:rsidRDefault="00287A7E" w:rsidP="00287A7E">
      <w:pPr>
        <w:jc w:val="both"/>
        <w:rPr>
          <w:sz w:val="24"/>
        </w:rPr>
      </w:pPr>
      <w:r>
        <w:rPr>
          <w:sz w:val="24"/>
        </w:rPr>
        <w:t>01 dia.</w:t>
      </w:r>
    </w:p>
    <w:p w14:paraId="659C84B8" w14:textId="77777777" w:rsidR="00287A7E" w:rsidRDefault="00287A7E" w:rsidP="00287A7E">
      <w:pPr>
        <w:jc w:val="both"/>
        <w:rPr>
          <w:sz w:val="24"/>
        </w:rPr>
      </w:pPr>
    </w:p>
    <w:p w14:paraId="409C6B19" w14:textId="13074AE9" w:rsidR="00287A7E" w:rsidRPr="00F50A28" w:rsidRDefault="00287A7E" w:rsidP="00287A7E">
      <w:pPr>
        <w:jc w:val="both"/>
        <w:rPr>
          <w:sz w:val="24"/>
        </w:rPr>
      </w:pPr>
      <w:r>
        <w:rPr>
          <w:b/>
          <w:i/>
          <w:sz w:val="28"/>
          <w:u w:val="single"/>
        </w:rPr>
        <w:t>Custo</w:t>
      </w:r>
      <w:r w:rsidR="005F752A">
        <w:rPr>
          <w:b/>
          <w:i/>
          <w:sz w:val="28"/>
          <w:u w:val="single"/>
        </w:rPr>
        <w:t xml:space="preserve"> sem ART: Validade da Proposta 10 dias</w:t>
      </w:r>
      <w:r w:rsidRPr="00F50A28">
        <w:rPr>
          <w:sz w:val="24"/>
        </w:rPr>
        <w:t>:</w:t>
      </w:r>
    </w:p>
    <w:p w14:paraId="4BC57945" w14:textId="047CE11D" w:rsidR="00287A7E" w:rsidRDefault="00287A7E" w:rsidP="00287A7E">
      <w:pPr>
        <w:jc w:val="both"/>
        <w:rPr>
          <w:sz w:val="24"/>
          <w:szCs w:val="24"/>
        </w:rPr>
      </w:pPr>
      <w:r w:rsidRPr="00F50A28">
        <w:rPr>
          <w:sz w:val="24"/>
          <w:szCs w:val="24"/>
        </w:rPr>
        <w:t xml:space="preserve">Manutenção </w:t>
      </w:r>
      <w:r>
        <w:rPr>
          <w:sz w:val="24"/>
          <w:szCs w:val="24"/>
        </w:rPr>
        <w:t>das 04 (quatro) VRPs .</w:t>
      </w:r>
      <w:r w:rsidR="00D64282">
        <w:rPr>
          <w:sz w:val="24"/>
          <w:szCs w:val="24"/>
        </w:rPr>
        <w:t>.............</w:t>
      </w:r>
      <w:r>
        <w:rPr>
          <w:sz w:val="24"/>
          <w:szCs w:val="24"/>
        </w:rPr>
        <w:t xml:space="preserve"> </w:t>
      </w:r>
      <w:r w:rsidRPr="00F50A28">
        <w:rPr>
          <w:sz w:val="24"/>
          <w:szCs w:val="24"/>
        </w:rPr>
        <w:t xml:space="preserve">R$ </w:t>
      </w:r>
      <w:r w:rsidR="00D64282">
        <w:rPr>
          <w:sz w:val="24"/>
          <w:szCs w:val="24"/>
        </w:rPr>
        <w:t>1.</w:t>
      </w:r>
      <w:r w:rsidR="00D22235">
        <w:rPr>
          <w:sz w:val="24"/>
          <w:szCs w:val="24"/>
        </w:rPr>
        <w:t>5</w:t>
      </w:r>
      <w:r w:rsidR="00FD1DC0">
        <w:rPr>
          <w:sz w:val="24"/>
          <w:szCs w:val="24"/>
        </w:rPr>
        <w:t>8</w:t>
      </w:r>
      <w:r w:rsidR="00D22235">
        <w:rPr>
          <w:sz w:val="24"/>
          <w:szCs w:val="24"/>
        </w:rPr>
        <w:t>0</w:t>
      </w:r>
      <w:r w:rsidR="00D64282">
        <w:rPr>
          <w:sz w:val="24"/>
          <w:szCs w:val="24"/>
        </w:rPr>
        <w:t>,00</w:t>
      </w:r>
    </w:p>
    <w:p w14:paraId="3290568B" w14:textId="3D464903" w:rsidR="00C0731F" w:rsidRPr="0031094B" w:rsidRDefault="00D22235" w:rsidP="00D64282">
      <w:pPr>
        <w:jc w:val="both"/>
        <w:rPr>
          <w:sz w:val="24"/>
          <w:szCs w:val="24"/>
        </w:rPr>
      </w:pPr>
      <w:bookmarkStart w:id="0" w:name="_Hlk78976058"/>
      <w:r>
        <w:rPr>
          <w:sz w:val="24"/>
          <w:szCs w:val="24"/>
        </w:rPr>
        <w:t xml:space="preserve">01 </w:t>
      </w:r>
      <w:proofErr w:type="spellStart"/>
      <w:r>
        <w:rPr>
          <w:sz w:val="24"/>
          <w:szCs w:val="24"/>
        </w:rPr>
        <w:t>manometro</w:t>
      </w:r>
      <w:proofErr w:type="spellEnd"/>
      <w:r>
        <w:rPr>
          <w:sz w:val="24"/>
          <w:szCs w:val="24"/>
        </w:rPr>
        <w:t>................................................R$    150,00</w:t>
      </w:r>
    </w:p>
    <w:p w14:paraId="32CD3509" w14:textId="4AE7EE8D" w:rsidR="0031094B" w:rsidRDefault="0031094B" w:rsidP="00D64282">
      <w:pPr>
        <w:jc w:val="both"/>
        <w:rPr>
          <w:b/>
          <w:bCs/>
          <w:sz w:val="24"/>
          <w:szCs w:val="24"/>
        </w:rPr>
      </w:pPr>
      <w:r w:rsidRPr="0031094B">
        <w:rPr>
          <w:b/>
          <w:bCs/>
          <w:sz w:val="24"/>
          <w:szCs w:val="24"/>
        </w:rPr>
        <w:t>Total..............................................................R$ 1.</w:t>
      </w:r>
      <w:r w:rsidR="00FD1DC0">
        <w:rPr>
          <w:b/>
          <w:bCs/>
          <w:sz w:val="24"/>
          <w:szCs w:val="24"/>
        </w:rPr>
        <w:t>7</w:t>
      </w:r>
      <w:r w:rsidRPr="0031094B">
        <w:rPr>
          <w:b/>
          <w:bCs/>
          <w:sz w:val="24"/>
          <w:szCs w:val="24"/>
        </w:rPr>
        <w:t>00,00</w:t>
      </w:r>
    </w:p>
    <w:p w14:paraId="760990FE" w14:textId="77777777" w:rsidR="0031094B" w:rsidRPr="0031094B" w:rsidRDefault="0031094B" w:rsidP="00D64282">
      <w:pPr>
        <w:jc w:val="both"/>
        <w:rPr>
          <w:b/>
          <w:bCs/>
          <w:sz w:val="24"/>
          <w:szCs w:val="24"/>
        </w:rPr>
      </w:pPr>
    </w:p>
    <w:p w14:paraId="29C179E7" w14:textId="77777777" w:rsidR="00E4717A" w:rsidRPr="00A415E8" w:rsidRDefault="00E4717A" w:rsidP="00E4717A">
      <w:pPr>
        <w:jc w:val="both"/>
        <w:rPr>
          <w:sz w:val="24"/>
          <w:szCs w:val="24"/>
          <w:highlight w:val="yellow"/>
        </w:rPr>
      </w:pPr>
      <w:bookmarkStart w:id="1" w:name="_Hlk191373975"/>
      <w:bookmarkEnd w:id="0"/>
      <w:r>
        <w:rPr>
          <w:sz w:val="24"/>
          <w:szCs w:val="24"/>
          <w:highlight w:val="yellow"/>
        </w:rPr>
        <w:t>G</w:t>
      </w:r>
      <w:r w:rsidRPr="00A415E8">
        <w:rPr>
          <w:sz w:val="24"/>
          <w:szCs w:val="24"/>
          <w:highlight w:val="yellow"/>
        </w:rPr>
        <w:t>arantia de 0</w:t>
      </w:r>
      <w:r>
        <w:rPr>
          <w:sz w:val="24"/>
          <w:szCs w:val="24"/>
          <w:highlight w:val="yellow"/>
        </w:rPr>
        <w:t>6</w:t>
      </w:r>
      <w:r w:rsidRPr="00A415E8">
        <w:rPr>
          <w:sz w:val="24"/>
          <w:szCs w:val="24"/>
          <w:highlight w:val="yellow"/>
        </w:rPr>
        <w:t>(</w:t>
      </w:r>
      <w:r>
        <w:rPr>
          <w:sz w:val="24"/>
          <w:szCs w:val="24"/>
          <w:highlight w:val="yellow"/>
        </w:rPr>
        <w:t>seis</w:t>
      </w:r>
      <w:r w:rsidRPr="00A415E8">
        <w:rPr>
          <w:sz w:val="24"/>
          <w:szCs w:val="24"/>
          <w:highlight w:val="yellow"/>
        </w:rPr>
        <w:t>)</w:t>
      </w:r>
      <w:r>
        <w:rPr>
          <w:sz w:val="24"/>
          <w:szCs w:val="24"/>
          <w:highlight w:val="yellow"/>
        </w:rPr>
        <w:t xml:space="preserve"> meses</w:t>
      </w:r>
      <w:r w:rsidRPr="00A415E8">
        <w:rPr>
          <w:sz w:val="24"/>
          <w:szCs w:val="24"/>
          <w:highlight w:val="yellow"/>
        </w:rPr>
        <w:t xml:space="preserve">, exceto em caso de </w:t>
      </w:r>
      <w:r>
        <w:rPr>
          <w:sz w:val="24"/>
          <w:szCs w:val="24"/>
          <w:highlight w:val="yellow"/>
        </w:rPr>
        <w:t>entupimento, sujeira nas válvulas, ar nas tubulações</w:t>
      </w:r>
      <w:r w:rsidRPr="00A415E8">
        <w:rPr>
          <w:sz w:val="24"/>
          <w:szCs w:val="24"/>
          <w:highlight w:val="yellow"/>
        </w:rPr>
        <w:t xml:space="preserve"> e peças avariadas</w:t>
      </w:r>
      <w:r>
        <w:rPr>
          <w:sz w:val="24"/>
          <w:szCs w:val="24"/>
          <w:highlight w:val="yellow"/>
        </w:rPr>
        <w:t>.  Conforme NBR 5626 , a verificação do funcionamento das válvulas redutoras de pressão deve ser semestral.</w:t>
      </w:r>
    </w:p>
    <w:bookmarkEnd w:id="1"/>
    <w:p w14:paraId="71CA2813" w14:textId="77777777" w:rsidR="000B0DF3" w:rsidRDefault="000B0DF3" w:rsidP="00287A7E">
      <w:pPr>
        <w:jc w:val="both"/>
        <w:rPr>
          <w:b/>
          <w:sz w:val="24"/>
          <w:szCs w:val="24"/>
          <w:u w:val="single"/>
        </w:rPr>
      </w:pPr>
    </w:p>
    <w:p w14:paraId="73706333" w14:textId="77777777" w:rsidR="00090A43" w:rsidRPr="00B576F8" w:rsidRDefault="00090A43" w:rsidP="00287A7E">
      <w:pPr>
        <w:jc w:val="both"/>
        <w:rPr>
          <w:b/>
          <w:sz w:val="24"/>
          <w:szCs w:val="24"/>
          <w:u w:val="single"/>
        </w:rPr>
      </w:pPr>
      <w:r w:rsidRPr="00B576F8">
        <w:rPr>
          <w:b/>
          <w:sz w:val="24"/>
          <w:szCs w:val="24"/>
          <w:u w:val="single"/>
        </w:rPr>
        <w:t>Caso seja necessário:</w:t>
      </w:r>
    </w:p>
    <w:p w14:paraId="399A96EF" w14:textId="54173FD7" w:rsidR="00090A43" w:rsidRDefault="00287A7E" w:rsidP="00287A7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Diafragma </w:t>
      </w:r>
      <w:r w:rsidR="00090A43">
        <w:rPr>
          <w:sz w:val="24"/>
          <w:szCs w:val="24"/>
        </w:rPr>
        <w:t>de 3”</w:t>
      </w:r>
      <w:r w:rsidR="00156F6F">
        <w:rPr>
          <w:sz w:val="24"/>
          <w:szCs w:val="24"/>
        </w:rPr>
        <w:t>..............</w:t>
      </w:r>
      <w:r w:rsidR="00303BE1">
        <w:rPr>
          <w:sz w:val="24"/>
          <w:szCs w:val="24"/>
        </w:rPr>
        <w:t xml:space="preserve">R$ </w:t>
      </w:r>
      <w:r w:rsidR="00D30C74">
        <w:rPr>
          <w:sz w:val="24"/>
          <w:szCs w:val="24"/>
        </w:rPr>
        <w:t>860</w:t>
      </w:r>
      <w:r w:rsidR="00303BE1">
        <w:rPr>
          <w:sz w:val="24"/>
          <w:szCs w:val="24"/>
        </w:rPr>
        <w:t>,00</w:t>
      </w:r>
    </w:p>
    <w:p w14:paraId="7A9D2EF4" w14:textId="23F4EE8C" w:rsidR="00287A7E" w:rsidRDefault="00090A43" w:rsidP="00287A7E">
      <w:pPr>
        <w:jc w:val="both"/>
        <w:rPr>
          <w:sz w:val="24"/>
          <w:szCs w:val="24"/>
        </w:rPr>
      </w:pPr>
      <w:r>
        <w:rPr>
          <w:sz w:val="24"/>
          <w:szCs w:val="24"/>
        </w:rPr>
        <w:t>Manômetr</w:t>
      </w:r>
      <w:r w:rsidR="006E00B3">
        <w:rPr>
          <w:sz w:val="24"/>
          <w:szCs w:val="24"/>
        </w:rPr>
        <w:t>o</w:t>
      </w:r>
      <w:r w:rsidR="00156F6F">
        <w:rPr>
          <w:sz w:val="24"/>
          <w:szCs w:val="24"/>
        </w:rPr>
        <w:t>......................</w:t>
      </w:r>
      <w:r>
        <w:rPr>
          <w:sz w:val="24"/>
          <w:szCs w:val="24"/>
        </w:rPr>
        <w:t xml:space="preserve">R$ </w:t>
      </w:r>
      <w:r w:rsidR="00303BE1">
        <w:rPr>
          <w:sz w:val="24"/>
          <w:szCs w:val="24"/>
        </w:rPr>
        <w:t>15</w:t>
      </w:r>
      <w:r w:rsidR="0030151A">
        <w:rPr>
          <w:sz w:val="24"/>
          <w:szCs w:val="24"/>
        </w:rPr>
        <w:t>0,</w:t>
      </w:r>
      <w:r>
        <w:rPr>
          <w:sz w:val="24"/>
          <w:szCs w:val="24"/>
        </w:rPr>
        <w:t xml:space="preserve">00  </w:t>
      </w:r>
    </w:p>
    <w:p w14:paraId="7B1F4890" w14:textId="77777777" w:rsidR="00090A43" w:rsidRPr="00295704" w:rsidRDefault="00090A43" w:rsidP="00287A7E">
      <w:pPr>
        <w:jc w:val="both"/>
        <w:rPr>
          <w:b/>
          <w:i/>
          <w:sz w:val="28"/>
          <w:u w:val="single"/>
        </w:rPr>
      </w:pPr>
    </w:p>
    <w:p w14:paraId="7A2FBB50" w14:textId="77777777" w:rsidR="00287A7E" w:rsidRDefault="00287A7E" w:rsidP="00287A7E">
      <w:pPr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>Forma de Pagamento: (sugestão).</w:t>
      </w:r>
    </w:p>
    <w:p w14:paraId="1431E7C6" w14:textId="72ADBB6B" w:rsidR="00287A7E" w:rsidRDefault="00287A7E" w:rsidP="00287A7E">
      <w:pPr>
        <w:rPr>
          <w:sz w:val="24"/>
          <w:szCs w:val="24"/>
        </w:rPr>
      </w:pPr>
      <w:r>
        <w:rPr>
          <w:sz w:val="24"/>
          <w:szCs w:val="24"/>
        </w:rPr>
        <w:t xml:space="preserve">Após o termino da atividade 01 (uma) parcela de R$ </w:t>
      </w:r>
      <w:r w:rsidR="00FD1DC0">
        <w:rPr>
          <w:sz w:val="24"/>
          <w:szCs w:val="24"/>
        </w:rPr>
        <w:t>8</w:t>
      </w:r>
      <w:r w:rsidR="0031094B">
        <w:rPr>
          <w:sz w:val="24"/>
          <w:szCs w:val="24"/>
        </w:rPr>
        <w:t>5</w:t>
      </w:r>
      <w:r w:rsidR="00130F27">
        <w:rPr>
          <w:sz w:val="24"/>
          <w:szCs w:val="24"/>
        </w:rPr>
        <w:t>0</w:t>
      </w:r>
      <w:r w:rsidR="00707CE7">
        <w:rPr>
          <w:sz w:val="24"/>
          <w:szCs w:val="24"/>
        </w:rPr>
        <w:t>,00</w:t>
      </w:r>
      <w:r w:rsidR="00130F27">
        <w:rPr>
          <w:sz w:val="24"/>
          <w:szCs w:val="24"/>
        </w:rPr>
        <w:t xml:space="preserve"> e mais 01(uma) parcela de R$ </w:t>
      </w:r>
      <w:r w:rsidR="00FD1DC0">
        <w:rPr>
          <w:sz w:val="24"/>
          <w:szCs w:val="24"/>
        </w:rPr>
        <w:t>8</w:t>
      </w:r>
      <w:r w:rsidR="0031094B">
        <w:rPr>
          <w:sz w:val="24"/>
          <w:szCs w:val="24"/>
        </w:rPr>
        <w:t>5</w:t>
      </w:r>
      <w:r w:rsidR="00130F27">
        <w:rPr>
          <w:sz w:val="24"/>
          <w:szCs w:val="24"/>
        </w:rPr>
        <w:t>0,00</w:t>
      </w:r>
      <w:r w:rsidR="00707CE7">
        <w:rPr>
          <w:sz w:val="24"/>
          <w:szCs w:val="24"/>
        </w:rPr>
        <w:t xml:space="preserve"> com </w:t>
      </w:r>
      <w:r w:rsidR="00590D82">
        <w:rPr>
          <w:sz w:val="24"/>
          <w:szCs w:val="24"/>
        </w:rPr>
        <w:t>nota fiscal</w:t>
      </w:r>
      <w:r w:rsidR="00C31B06">
        <w:rPr>
          <w:sz w:val="24"/>
          <w:szCs w:val="24"/>
        </w:rPr>
        <w:t xml:space="preserve"> e boleto bancá</w:t>
      </w:r>
      <w:r>
        <w:rPr>
          <w:sz w:val="24"/>
          <w:szCs w:val="24"/>
        </w:rPr>
        <w:t>rio.</w:t>
      </w:r>
    </w:p>
    <w:p w14:paraId="4EB350B2" w14:textId="77777777" w:rsidR="00287A7E" w:rsidRDefault="00287A7E" w:rsidP="00287A7E">
      <w:pPr>
        <w:jc w:val="both"/>
        <w:rPr>
          <w:sz w:val="24"/>
        </w:rPr>
      </w:pPr>
    </w:p>
    <w:p w14:paraId="502B96A7" w14:textId="77777777" w:rsidR="00287A7E" w:rsidRDefault="00287A7E" w:rsidP="00287A7E">
      <w:pPr>
        <w:jc w:val="both"/>
        <w:rPr>
          <w:sz w:val="24"/>
        </w:rPr>
      </w:pPr>
      <w:r>
        <w:rPr>
          <w:b/>
          <w:i/>
          <w:sz w:val="28"/>
          <w:u w:val="single"/>
        </w:rPr>
        <w:t>Considerações:</w:t>
      </w:r>
      <w:r>
        <w:rPr>
          <w:sz w:val="24"/>
        </w:rPr>
        <w:t xml:space="preserve"> </w:t>
      </w:r>
    </w:p>
    <w:p w14:paraId="333F6447" w14:textId="77777777" w:rsidR="00287A7E" w:rsidRDefault="00287A7E" w:rsidP="00287A7E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Todos os encargos sociais, administrativos, pessoais de segurança são de responsabilidade exclusiva da Contratada;</w:t>
      </w:r>
    </w:p>
    <w:p w14:paraId="21F6C8F1" w14:textId="77777777" w:rsidR="00287A7E" w:rsidRDefault="00287A7E" w:rsidP="00287A7E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Horário de trabalho em dias úteis, segunda </w:t>
      </w:r>
      <w:proofErr w:type="spellStart"/>
      <w:r>
        <w:rPr>
          <w:sz w:val="24"/>
        </w:rPr>
        <w:t>á</w:t>
      </w:r>
      <w:proofErr w:type="spellEnd"/>
      <w:r>
        <w:rPr>
          <w:sz w:val="24"/>
        </w:rPr>
        <w:t xml:space="preserve"> Sexta das 0</w:t>
      </w:r>
      <w:r w:rsidR="00B576F8">
        <w:rPr>
          <w:sz w:val="24"/>
        </w:rPr>
        <w:t>9</w:t>
      </w:r>
      <w:r>
        <w:rPr>
          <w:sz w:val="24"/>
        </w:rPr>
        <w:t>h00min ás 17h00min h com 1 h de almoço.</w:t>
      </w:r>
    </w:p>
    <w:p w14:paraId="13879487" w14:textId="77777777" w:rsidR="00287A7E" w:rsidRDefault="00287A7E" w:rsidP="00287A7E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Diariamente os locais de serviço serão limpos, deixando em condições de uso.</w:t>
      </w:r>
    </w:p>
    <w:p w14:paraId="5359C3C0" w14:textId="77777777" w:rsidR="00287A7E" w:rsidRDefault="00287A7E" w:rsidP="00287A7E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É de inteira responsabilidade da contratada, quaisquer danos causados e comprovado por nosso pessoal, porém não podemos nos responsabilizar por danos oriundo de vícios oculto ou que não respeitam ao isolamento do local de trabalho.</w:t>
      </w:r>
    </w:p>
    <w:p w14:paraId="35B78C3F" w14:textId="77777777" w:rsidR="00287A7E" w:rsidRDefault="00287A7E" w:rsidP="00287A7E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É de responsabilidade de a contratante comunicar aos condomínios a execução dos serviços, emitir boletim de informação referente à obra, isolar o local de trabalho e colocar sinalização de atenção, designar um local para guarda de ferramentas e material, bem com um vestiário e sanitários para uso do nosso pessoal.  </w:t>
      </w:r>
    </w:p>
    <w:p w14:paraId="5D8C0B27" w14:textId="77777777" w:rsidR="00287A7E" w:rsidRDefault="00287A7E" w:rsidP="00287A7E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O prazo para execução dos serviços poderá ser reavaliado para mais ou para menos, no decorrer das atividades, em função das dificuldades encontradas.</w:t>
      </w:r>
    </w:p>
    <w:p w14:paraId="6094AED5" w14:textId="77777777" w:rsidR="00287A7E" w:rsidRPr="00DC56D1" w:rsidRDefault="00287A7E" w:rsidP="00287A7E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lastRenderedPageBreak/>
        <w:t>Serviços e materiais não especificados nessa proposta será objeto de orçamento complementar.</w:t>
      </w:r>
    </w:p>
    <w:p w14:paraId="73AD8BB7" w14:textId="77777777" w:rsidR="00303BE1" w:rsidRPr="000F282A" w:rsidRDefault="00303BE1" w:rsidP="00303BE1">
      <w:pPr>
        <w:numPr>
          <w:ilvl w:val="0"/>
          <w:numId w:val="1"/>
        </w:numPr>
        <w:tabs>
          <w:tab w:val="clear" w:pos="360"/>
          <w:tab w:val="num" w:pos="502"/>
          <w:tab w:val="num" w:pos="720"/>
        </w:tabs>
        <w:ind w:left="502"/>
        <w:jc w:val="both"/>
        <w:rPr>
          <w:sz w:val="24"/>
          <w:szCs w:val="24"/>
          <w:highlight w:val="yellow"/>
        </w:rPr>
      </w:pPr>
      <w:bookmarkStart w:id="2" w:name="_Hlk131076039"/>
      <w:r w:rsidRPr="000F282A">
        <w:rPr>
          <w:sz w:val="24"/>
          <w:szCs w:val="24"/>
          <w:highlight w:val="yellow"/>
        </w:rPr>
        <w:t xml:space="preserve">Todos os serviços serão executados: </w:t>
      </w:r>
    </w:p>
    <w:p w14:paraId="63D5D846" w14:textId="77777777" w:rsidR="00303BE1" w:rsidRPr="000F282A" w:rsidRDefault="00303BE1" w:rsidP="00303BE1">
      <w:pPr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Por funcionários em regime de CLT, com todos os encargos recolhidos em dia que isenta o prédio de uma eventual ação trabalhista.</w:t>
      </w:r>
    </w:p>
    <w:p w14:paraId="1DD6EBBE" w14:textId="77777777" w:rsidR="00303BE1" w:rsidRPr="000F282A" w:rsidRDefault="00303BE1" w:rsidP="00303BE1">
      <w:pPr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Empresa possuidora de seguro de sinistro de obra.</w:t>
      </w:r>
    </w:p>
    <w:p w14:paraId="591EAA98" w14:textId="77777777" w:rsidR="00303BE1" w:rsidRPr="000F282A" w:rsidRDefault="00303BE1" w:rsidP="00303BE1">
      <w:pPr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Funcionários devidamente treinados e possuidores de todas as certificações de segurança de trabalho.</w:t>
      </w:r>
    </w:p>
    <w:p w14:paraId="08836981" w14:textId="77777777" w:rsidR="00303BE1" w:rsidRPr="000F282A" w:rsidRDefault="00303BE1" w:rsidP="00303BE1">
      <w:pPr>
        <w:numPr>
          <w:ilvl w:val="0"/>
          <w:numId w:val="1"/>
        </w:numPr>
        <w:tabs>
          <w:tab w:val="clear" w:pos="360"/>
          <w:tab w:val="num" w:pos="502"/>
          <w:tab w:val="num" w:pos="720"/>
        </w:tabs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Workshop nas fabricas.</w:t>
      </w:r>
    </w:p>
    <w:p w14:paraId="34733D00" w14:textId="3A830E8B" w:rsidR="00303BE1" w:rsidRPr="00A415E8" w:rsidRDefault="00303BE1" w:rsidP="00303BE1">
      <w:pPr>
        <w:jc w:val="both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  </w:t>
      </w:r>
      <w:r w:rsidRPr="000F282A">
        <w:rPr>
          <w:sz w:val="24"/>
          <w:szCs w:val="24"/>
          <w:highlight w:val="yellow"/>
        </w:rPr>
        <w:t>Cumprindo com as exigências da NBR 5626 com garantia de 0</w:t>
      </w:r>
      <w:r w:rsidR="00E4717A">
        <w:rPr>
          <w:sz w:val="24"/>
          <w:szCs w:val="24"/>
          <w:highlight w:val="yellow"/>
        </w:rPr>
        <w:t>6</w:t>
      </w:r>
      <w:r w:rsidRPr="000F282A">
        <w:rPr>
          <w:sz w:val="24"/>
          <w:szCs w:val="24"/>
          <w:highlight w:val="yellow"/>
        </w:rPr>
        <w:t xml:space="preserve"> (</w:t>
      </w:r>
      <w:r w:rsidR="00E4717A">
        <w:rPr>
          <w:sz w:val="24"/>
          <w:szCs w:val="24"/>
          <w:highlight w:val="yellow"/>
        </w:rPr>
        <w:t>seis</w:t>
      </w:r>
      <w:r w:rsidRPr="000F282A">
        <w:rPr>
          <w:sz w:val="24"/>
          <w:szCs w:val="24"/>
          <w:highlight w:val="yellow"/>
        </w:rPr>
        <w:t xml:space="preserve">) </w:t>
      </w:r>
      <w:r w:rsidR="00E4717A">
        <w:rPr>
          <w:sz w:val="24"/>
          <w:szCs w:val="24"/>
          <w:highlight w:val="yellow"/>
        </w:rPr>
        <w:t>meses</w:t>
      </w:r>
      <w:r>
        <w:rPr>
          <w:sz w:val="24"/>
          <w:szCs w:val="24"/>
          <w:highlight w:val="yellow"/>
        </w:rPr>
        <w:t xml:space="preserve">, </w:t>
      </w:r>
      <w:r w:rsidRPr="00A415E8">
        <w:rPr>
          <w:sz w:val="24"/>
          <w:szCs w:val="24"/>
          <w:highlight w:val="yellow"/>
        </w:rPr>
        <w:t xml:space="preserve">exceto em caso de </w:t>
      </w:r>
      <w:r>
        <w:rPr>
          <w:sz w:val="24"/>
          <w:szCs w:val="24"/>
          <w:highlight w:val="yellow"/>
        </w:rPr>
        <w:t>entupimento, sujeira nas válvulas, ar nas tubulações</w:t>
      </w:r>
      <w:r w:rsidRPr="00A415E8">
        <w:rPr>
          <w:sz w:val="24"/>
          <w:szCs w:val="24"/>
          <w:highlight w:val="yellow"/>
        </w:rPr>
        <w:t xml:space="preserve"> e peças avariadas. </w:t>
      </w:r>
    </w:p>
    <w:p w14:paraId="43F7F940" w14:textId="77777777" w:rsidR="00303BE1" w:rsidRPr="000F282A" w:rsidRDefault="00303BE1" w:rsidP="00303BE1">
      <w:pPr>
        <w:numPr>
          <w:ilvl w:val="0"/>
          <w:numId w:val="1"/>
        </w:numPr>
        <w:tabs>
          <w:tab w:val="clear" w:pos="360"/>
          <w:tab w:val="num" w:pos="502"/>
        </w:tabs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Empresa desde 1982.</w:t>
      </w:r>
    </w:p>
    <w:bookmarkEnd w:id="2"/>
    <w:p w14:paraId="0DC6029E" w14:textId="77777777" w:rsidR="00287A7E" w:rsidRPr="00621DD3" w:rsidRDefault="00287A7E" w:rsidP="00287A7E">
      <w:pPr>
        <w:jc w:val="both"/>
        <w:rPr>
          <w:sz w:val="24"/>
          <w:szCs w:val="24"/>
        </w:rPr>
      </w:pPr>
    </w:p>
    <w:p w14:paraId="005F2AC3" w14:textId="77777777" w:rsidR="00287A7E" w:rsidRDefault="00287A7E" w:rsidP="00287A7E">
      <w:pPr>
        <w:ind w:left="360"/>
        <w:jc w:val="both"/>
        <w:rPr>
          <w:sz w:val="24"/>
        </w:rPr>
      </w:pPr>
      <w:r>
        <w:rPr>
          <w:sz w:val="24"/>
        </w:rPr>
        <w:t xml:space="preserve">  Sem mais para o momento ficamos a sua disposição para quaisquer outras dúvidas e esclarecimento que se fizer necessário.</w:t>
      </w:r>
    </w:p>
    <w:p w14:paraId="5DF839A1" w14:textId="77777777" w:rsidR="00287A7E" w:rsidRDefault="00287A7E" w:rsidP="00287A7E">
      <w:pPr>
        <w:jc w:val="both"/>
        <w:rPr>
          <w:sz w:val="24"/>
        </w:rPr>
      </w:pPr>
      <w:r>
        <w:rPr>
          <w:sz w:val="24"/>
        </w:rPr>
        <w:t xml:space="preserve">Atenciosamente, </w:t>
      </w:r>
    </w:p>
    <w:p w14:paraId="16C7B793" w14:textId="77777777" w:rsidR="00287A7E" w:rsidRDefault="00287A7E" w:rsidP="00287A7E">
      <w:pPr>
        <w:jc w:val="both"/>
        <w:rPr>
          <w:sz w:val="24"/>
        </w:rPr>
      </w:pPr>
      <w:r>
        <w:rPr>
          <w:sz w:val="24"/>
        </w:rPr>
        <w:t xml:space="preserve">_______________________________________________   </w:t>
      </w:r>
    </w:p>
    <w:p w14:paraId="06DA3B5A" w14:textId="77777777" w:rsidR="00287A7E" w:rsidRPr="00F02CBB" w:rsidRDefault="00287A7E" w:rsidP="00287A7E">
      <w:pPr>
        <w:jc w:val="both"/>
        <w:rPr>
          <w:i/>
          <w:sz w:val="24"/>
        </w:rPr>
      </w:pPr>
      <w:r w:rsidRPr="00F02CBB">
        <w:rPr>
          <w:i/>
          <w:sz w:val="24"/>
        </w:rPr>
        <w:t xml:space="preserve"> </w:t>
      </w:r>
      <w:r w:rsidR="00C31B06">
        <w:rPr>
          <w:i/>
          <w:sz w:val="24"/>
        </w:rPr>
        <w:t xml:space="preserve">MIK SERVIÇOS HIDRÁULICOS EIRELI-ME </w:t>
      </w:r>
    </w:p>
    <w:p w14:paraId="7D23A0F7" w14:textId="77777777" w:rsidR="00C45C1F" w:rsidRDefault="00287A7E" w:rsidP="00C31B06">
      <w:pPr>
        <w:jc w:val="both"/>
      </w:pPr>
      <w:r w:rsidRPr="00F02CBB">
        <w:rPr>
          <w:sz w:val="22"/>
        </w:rPr>
        <w:t xml:space="preserve">                        </w:t>
      </w:r>
      <w:r>
        <w:rPr>
          <w:sz w:val="22"/>
        </w:rPr>
        <w:t>Mauro Imoto.</w:t>
      </w:r>
    </w:p>
    <w:sectPr w:rsidR="00C45C1F" w:rsidSect="002273D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397" w:right="567" w:bottom="39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920E5" w14:textId="77777777" w:rsidR="00C05169" w:rsidRDefault="00C05169">
      <w:r>
        <w:separator/>
      </w:r>
    </w:p>
  </w:endnote>
  <w:endnote w:type="continuationSeparator" w:id="0">
    <w:p w14:paraId="5FC691DC" w14:textId="77777777" w:rsidR="00C05169" w:rsidRDefault="00C05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44AE7" w14:textId="77777777" w:rsidR="00C45C1F" w:rsidRDefault="00C45C1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849C1" w14:textId="77777777" w:rsidR="00C45C1F" w:rsidRDefault="00C45C1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37F58" w14:textId="77777777" w:rsidR="00C45C1F" w:rsidRDefault="00C45C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341C3" w14:textId="77777777" w:rsidR="00C05169" w:rsidRDefault="00C05169">
      <w:r>
        <w:separator/>
      </w:r>
    </w:p>
  </w:footnote>
  <w:footnote w:type="continuationSeparator" w:id="0">
    <w:p w14:paraId="113DED3B" w14:textId="77777777" w:rsidR="00C05169" w:rsidRDefault="00C051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9147" w14:textId="77777777" w:rsidR="00C45C1F" w:rsidRDefault="00C45C1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8BCEC" w14:textId="77777777" w:rsidR="00C45C1F" w:rsidRDefault="00C45C1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FD485" w14:textId="77777777" w:rsidR="00C45C1F" w:rsidRDefault="00C45C1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7495D"/>
    <w:multiLevelType w:val="hybridMultilevel"/>
    <w:tmpl w:val="068EB940"/>
    <w:lvl w:ilvl="0" w:tplc="FFFFFFFF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413356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A7E"/>
    <w:rsid w:val="00026D63"/>
    <w:rsid w:val="00037533"/>
    <w:rsid w:val="00052512"/>
    <w:rsid w:val="00061A8A"/>
    <w:rsid w:val="00090A43"/>
    <w:rsid w:val="000961A5"/>
    <w:rsid w:val="000A738F"/>
    <w:rsid w:val="000B0DF3"/>
    <w:rsid w:val="000C03B0"/>
    <w:rsid w:val="000D70F4"/>
    <w:rsid w:val="000E3D1E"/>
    <w:rsid w:val="001255EE"/>
    <w:rsid w:val="00130F27"/>
    <w:rsid w:val="00156F6F"/>
    <w:rsid w:val="00170452"/>
    <w:rsid w:val="001A2D54"/>
    <w:rsid w:val="001C71FB"/>
    <w:rsid w:val="00203151"/>
    <w:rsid w:val="00204194"/>
    <w:rsid w:val="002213AD"/>
    <w:rsid w:val="002273D0"/>
    <w:rsid w:val="00260932"/>
    <w:rsid w:val="00276168"/>
    <w:rsid w:val="00283371"/>
    <w:rsid w:val="00284A9C"/>
    <w:rsid w:val="00287A7E"/>
    <w:rsid w:val="002E1345"/>
    <w:rsid w:val="0030151A"/>
    <w:rsid w:val="00303BE1"/>
    <w:rsid w:val="00304377"/>
    <w:rsid w:val="0031094B"/>
    <w:rsid w:val="00334419"/>
    <w:rsid w:val="00354F81"/>
    <w:rsid w:val="0038782C"/>
    <w:rsid w:val="003968D1"/>
    <w:rsid w:val="003A7421"/>
    <w:rsid w:val="004357F0"/>
    <w:rsid w:val="00436AA2"/>
    <w:rsid w:val="0044314D"/>
    <w:rsid w:val="004741C5"/>
    <w:rsid w:val="004B1B5C"/>
    <w:rsid w:val="004E4D22"/>
    <w:rsid w:val="005134AD"/>
    <w:rsid w:val="00562E0A"/>
    <w:rsid w:val="00574ECD"/>
    <w:rsid w:val="00590D82"/>
    <w:rsid w:val="005A45BE"/>
    <w:rsid w:val="005D52AD"/>
    <w:rsid w:val="005F752A"/>
    <w:rsid w:val="0062191E"/>
    <w:rsid w:val="00651FAA"/>
    <w:rsid w:val="00685275"/>
    <w:rsid w:val="006A2DF6"/>
    <w:rsid w:val="006B150B"/>
    <w:rsid w:val="006E00B3"/>
    <w:rsid w:val="006F21CC"/>
    <w:rsid w:val="007044F2"/>
    <w:rsid w:val="00707CE7"/>
    <w:rsid w:val="00710D8D"/>
    <w:rsid w:val="00713F0F"/>
    <w:rsid w:val="00724D4A"/>
    <w:rsid w:val="00725B56"/>
    <w:rsid w:val="007800C9"/>
    <w:rsid w:val="007932A7"/>
    <w:rsid w:val="007B28D1"/>
    <w:rsid w:val="00821D36"/>
    <w:rsid w:val="00896B51"/>
    <w:rsid w:val="008C0B21"/>
    <w:rsid w:val="008E1BEB"/>
    <w:rsid w:val="008F7FDF"/>
    <w:rsid w:val="00911F02"/>
    <w:rsid w:val="009272F7"/>
    <w:rsid w:val="009507AF"/>
    <w:rsid w:val="0097079D"/>
    <w:rsid w:val="009769DC"/>
    <w:rsid w:val="00995BC1"/>
    <w:rsid w:val="009A3486"/>
    <w:rsid w:val="009D4D63"/>
    <w:rsid w:val="009F1C0D"/>
    <w:rsid w:val="00B03B28"/>
    <w:rsid w:val="00B576F8"/>
    <w:rsid w:val="00BA797B"/>
    <w:rsid w:val="00C05169"/>
    <w:rsid w:val="00C0731F"/>
    <w:rsid w:val="00C27ECF"/>
    <w:rsid w:val="00C30AEA"/>
    <w:rsid w:val="00C31B06"/>
    <w:rsid w:val="00C37931"/>
    <w:rsid w:val="00C45C1F"/>
    <w:rsid w:val="00C506C1"/>
    <w:rsid w:val="00C51923"/>
    <w:rsid w:val="00C77279"/>
    <w:rsid w:val="00CE1CE3"/>
    <w:rsid w:val="00CE4978"/>
    <w:rsid w:val="00CE7657"/>
    <w:rsid w:val="00D01C42"/>
    <w:rsid w:val="00D22235"/>
    <w:rsid w:val="00D30C74"/>
    <w:rsid w:val="00D64282"/>
    <w:rsid w:val="00DA1F24"/>
    <w:rsid w:val="00DC2699"/>
    <w:rsid w:val="00DD784A"/>
    <w:rsid w:val="00E018D1"/>
    <w:rsid w:val="00E437A4"/>
    <w:rsid w:val="00E4717A"/>
    <w:rsid w:val="00E52F1C"/>
    <w:rsid w:val="00E5431B"/>
    <w:rsid w:val="00E62D45"/>
    <w:rsid w:val="00F31498"/>
    <w:rsid w:val="00F40856"/>
    <w:rsid w:val="00F457BC"/>
    <w:rsid w:val="00FA4A72"/>
    <w:rsid w:val="00FB4C2F"/>
    <w:rsid w:val="00FD1DC0"/>
    <w:rsid w:val="00FE7430"/>
    <w:rsid w:val="00FF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7B4E349"/>
  <w15:docId w15:val="{9BE0715A-9004-4281-B123-B90FCAD8B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7A7E"/>
  </w:style>
  <w:style w:type="paragraph" w:styleId="Ttulo1">
    <w:name w:val="heading 1"/>
    <w:basedOn w:val="Normal"/>
    <w:next w:val="Normal"/>
    <w:link w:val="Ttulo1Char"/>
    <w:qFormat/>
    <w:rsid w:val="00287A7E"/>
    <w:pPr>
      <w:keepNext/>
      <w:jc w:val="right"/>
      <w:outlineLvl w:val="0"/>
    </w:pPr>
    <w:rPr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896B5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96B51"/>
    <w:rPr>
      <w:sz w:val="24"/>
      <w:szCs w:val="24"/>
    </w:rPr>
  </w:style>
  <w:style w:type="paragraph" w:styleId="Rodap">
    <w:name w:val="footer"/>
    <w:basedOn w:val="Normal"/>
    <w:link w:val="RodapChar"/>
    <w:rsid w:val="00896B5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896B51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287A7E"/>
    <w:rPr>
      <w:b/>
      <w:sz w:val="24"/>
    </w:rPr>
  </w:style>
  <w:style w:type="paragraph" w:styleId="Recuodecorpodetexto">
    <w:name w:val="Body Text Indent"/>
    <w:basedOn w:val="Normal"/>
    <w:link w:val="RecuodecorpodetextoChar"/>
    <w:rsid w:val="00287A7E"/>
    <w:pPr>
      <w:ind w:left="360"/>
      <w:jc w:val="both"/>
    </w:pPr>
  </w:style>
  <w:style w:type="character" w:customStyle="1" w:styleId="RecuodecorpodetextoChar">
    <w:name w:val="Recuo de corpo de texto Char"/>
    <w:basedOn w:val="Fontepargpadro"/>
    <w:link w:val="Recuodecorpodetexto"/>
    <w:rsid w:val="00287A7E"/>
  </w:style>
  <w:style w:type="character" w:styleId="Hyperlink">
    <w:name w:val="Hyperlink"/>
    <w:rsid w:val="00287A7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87A7E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3015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k@shopservicevalvularedutora.com.br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drianofigueiredo@uol.com.br" TargetMode="Externa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46\Office%20Word%202003%20Look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5E09B-E34E-4276-91A0-FB4F204FC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Office Word 2003 Look.dotx</Template>
  <TotalTime>2</TotalTime>
  <Pages>3</Pages>
  <Words>928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Imoto</dc:creator>
  <cp:keywords/>
  <dc:description/>
  <cp:lastModifiedBy>User</cp:lastModifiedBy>
  <cp:revision>3</cp:revision>
  <dcterms:created xsi:type="dcterms:W3CDTF">2026-01-13T13:10:00Z</dcterms:created>
  <dcterms:modified xsi:type="dcterms:W3CDTF">2026-01-13T13:11:00Z</dcterms:modified>
</cp:coreProperties>
</file>