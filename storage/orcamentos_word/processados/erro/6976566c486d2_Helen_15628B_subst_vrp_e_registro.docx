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CA1AE" w14:textId="23A211CD" w:rsidR="005508ED" w:rsidRDefault="00AB1159" w:rsidP="005508ED">
      <w:pPr>
        <w:pStyle w:val="Ttulo1"/>
        <w:rPr>
          <w:rFonts w:ascii="Arial Black" w:hAnsi="Arial Black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51A1C42" wp14:editId="0060FBA1">
                <wp:simplePos x="0" y="0"/>
                <wp:positionH relativeFrom="column">
                  <wp:posOffset>110490</wp:posOffset>
                </wp:positionH>
                <wp:positionV relativeFrom="paragraph">
                  <wp:posOffset>109855</wp:posOffset>
                </wp:positionV>
                <wp:extent cx="2903220" cy="34290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903220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404845" w14:textId="77777777" w:rsidR="00AE1E31" w:rsidRPr="00191E5E" w:rsidRDefault="00AE1E31" w:rsidP="005508E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AB1159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:sz w:val="44"/>
                                <w:szCs w:val="4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SHOP SERVICE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1A1C4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8.7pt;margin-top:8.65pt;width:228.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" o:allowincell="f" filled="f" stroked="f">
                <o:lock v:ext="edit" shapetype="t"/>
                <v:textbox>
                  <w:txbxContent>
                    <w:p w14:paraId="42404845" w14:textId="77777777" w:rsidR="00AE1E31" w:rsidRPr="00191E5E" w:rsidRDefault="00AE1E31" w:rsidP="005508E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44"/>
                          <w:szCs w:val="44"/>
                        </w:rPr>
                      </w:pPr>
                      <w:r w:rsidRPr="00AB1159"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:sz w:val="44"/>
                          <w:szCs w:val="4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SHOP SERVICE</w:t>
                      </w:r>
                    </w:p>
                  </w:txbxContent>
                </v:textbox>
              </v:shape>
            </w:pict>
          </mc:Fallback>
        </mc:AlternateContent>
      </w:r>
      <w:r w:rsidR="00DB0540">
        <w:rPr>
          <w:rFonts w:ascii="Arial Black" w:hAnsi="Arial Black"/>
          <w:sz w:val="48"/>
        </w:rPr>
        <w:t xml:space="preserve"> </w:t>
      </w:r>
    </w:p>
    <w:p w14:paraId="12F33E85" w14:textId="15F02B78" w:rsidR="00236D70" w:rsidRDefault="00236D70" w:rsidP="00236D70">
      <w:pPr>
        <w:rPr>
          <w:sz w:val="22"/>
          <w:szCs w:val="22"/>
        </w:rPr>
      </w:pPr>
      <w:r>
        <w:rPr>
          <w:sz w:val="22"/>
          <w:szCs w:val="22"/>
        </w:rPr>
        <w:t xml:space="preserve">    MIK – SERVIÇOS HIDRAULICOS </w:t>
      </w:r>
      <w:r w:rsidR="002F3CCD">
        <w:rPr>
          <w:sz w:val="22"/>
          <w:szCs w:val="22"/>
        </w:rPr>
        <w:t>LTDA</w:t>
      </w:r>
    </w:p>
    <w:p w14:paraId="18B23189" w14:textId="77777777" w:rsidR="00236D70" w:rsidRDefault="00236D70" w:rsidP="00236D70">
      <w:pPr>
        <w:rPr>
          <w:sz w:val="22"/>
          <w:szCs w:val="22"/>
        </w:rPr>
      </w:pPr>
      <w:r>
        <w:rPr>
          <w:sz w:val="22"/>
          <w:szCs w:val="22"/>
        </w:rPr>
        <w:t xml:space="preserve">    Av</w:t>
      </w:r>
      <w:r w:rsidR="00AE1E31">
        <w:rPr>
          <w:sz w:val="22"/>
          <w:szCs w:val="22"/>
        </w:rPr>
        <w:t xml:space="preserve">enida </w:t>
      </w:r>
      <w:r>
        <w:rPr>
          <w:sz w:val="22"/>
          <w:szCs w:val="22"/>
        </w:rPr>
        <w:t xml:space="preserve">dos </w:t>
      </w:r>
      <w:proofErr w:type="spellStart"/>
      <w:r>
        <w:rPr>
          <w:sz w:val="22"/>
          <w:szCs w:val="22"/>
        </w:rPr>
        <w:t>Imarés</w:t>
      </w:r>
      <w:proofErr w:type="spellEnd"/>
      <w:r>
        <w:rPr>
          <w:sz w:val="22"/>
          <w:szCs w:val="22"/>
        </w:rPr>
        <w:t xml:space="preserve">, 1383 – Indianópolis – São Paulo </w:t>
      </w:r>
      <w:r w:rsidR="00AE1E31">
        <w:rPr>
          <w:sz w:val="22"/>
          <w:szCs w:val="22"/>
        </w:rPr>
        <w:t xml:space="preserve">– </w:t>
      </w:r>
      <w:r>
        <w:rPr>
          <w:sz w:val="22"/>
          <w:szCs w:val="22"/>
        </w:rPr>
        <w:t>SP</w:t>
      </w:r>
      <w:r w:rsidR="00AE1E31">
        <w:rPr>
          <w:sz w:val="22"/>
          <w:szCs w:val="22"/>
        </w:rPr>
        <w:t>.</w:t>
      </w:r>
    </w:p>
    <w:p w14:paraId="0723179C" w14:textId="178A0988" w:rsidR="00236D70" w:rsidRDefault="00AE1E31" w:rsidP="00236D70">
      <w:pPr>
        <w:rPr>
          <w:color w:val="FF0000"/>
        </w:rPr>
      </w:pPr>
      <w:r>
        <w:t xml:space="preserve">    Tel</w:t>
      </w:r>
      <w:r w:rsidR="00831151">
        <w:t>.</w:t>
      </w:r>
      <w:r w:rsidR="00834804">
        <w:t xml:space="preserve"> (11) </w:t>
      </w:r>
      <w:r>
        <w:t>5579-0835</w:t>
      </w:r>
      <w:r w:rsidR="00834804">
        <w:t xml:space="preserve"> / (11) </w:t>
      </w:r>
      <w:r w:rsidR="00236D70">
        <w:t xml:space="preserve">99376-4733      </w:t>
      </w:r>
    </w:p>
    <w:p w14:paraId="684D700B" w14:textId="77777777" w:rsidR="00236D70" w:rsidRDefault="00236D70" w:rsidP="00236D70">
      <w:pPr>
        <w:rPr>
          <w:color w:val="4472C4"/>
        </w:rPr>
      </w:pPr>
      <w:r>
        <w:t xml:space="preserve">    </w:t>
      </w:r>
      <w:r>
        <w:rPr>
          <w:color w:val="4472C4"/>
        </w:rPr>
        <w:t>shopservicevalvularedutora.com.br</w:t>
      </w:r>
    </w:p>
    <w:p w14:paraId="7DD054EC" w14:textId="77777777" w:rsidR="00236D70" w:rsidRDefault="00236D70" w:rsidP="00236D70">
      <w:r>
        <w:t xml:space="preserve">    </w:t>
      </w:r>
      <w:hyperlink r:id="rId8" w:history="1">
        <w:r w:rsidR="003E7DBA">
          <w:rPr>
            <w:rStyle w:val="Hyperlink"/>
          </w:rPr>
          <w:t>mik</w:t>
        </w:r>
        <w:r w:rsidRPr="00681851">
          <w:rPr>
            <w:rStyle w:val="Hyperlink"/>
          </w:rPr>
          <w:t>@shopservicevalvularedutora.com.br</w:t>
        </w:r>
      </w:hyperlink>
      <w:r>
        <w:t xml:space="preserve">                      </w:t>
      </w:r>
    </w:p>
    <w:p w14:paraId="05AC9EA3" w14:textId="4A4E9048" w:rsidR="00AA1071" w:rsidRDefault="00AA1071" w:rsidP="00417273">
      <w:pPr>
        <w:jc w:val="both"/>
      </w:pPr>
      <w:r w:rsidRPr="00B60213">
        <w:rPr>
          <w:color w:val="EE0000"/>
        </w:rPr>
        <w:t xml:space="preserve">18/12/2025 </w:t>
      </w:r>
      <w:proofErr w:type="spellStart"/>
      <w:r w:rsidRPr="00B60213">
        <w:rPr>
          <w:color w:val="EE0000"/>
        </w:rPr>
        <w:t>ze</w:t>
      </w:r>
      <w:proofErr w:type="spellEnd"/>
      <w:r w:rsidRPr="00B60213">
        <w:rPr>
          <w:color w:val="EE0000"/>
        </w:rPr>
        <w:t xml:space="preserve"> e </w:t>
      </w:r>
      <w:proofErr w:type="spellStart"/>
      <w:r w:rsidRPr="00B60213">
        <w:rPr>
          <w:color w:val="EE0000"/>
        </w:rPr>
        <w:t>renato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so</w:t>
      </w:r>
      <w:proofErr w:type="spellEnd"/>
      <w:r>
        <w:rPr>
          <w:color w:val="EE0000"/>
        </w:rPr>
        <w:t xml:space="preserve"> instalou 1 </w:t>
      </w:r>
      <w:proofErr w:type="spellStart"/>
      <w:r>
        <w:rPr>
          <w:color w:val="EE0000"/>
        </w:rPr>
        <w:t>vrp</w:t>
      </w:r>
      <w:proofErr w:type="spellEnd"/>
      <w:r>
        <w:rPr>
          <w:color w:val="EE0000"/>
        </w:rPr>
        <w:t xml:space="preserve"> as outras 2 precisa de conexões para ajustar</w:t>
      </w:r>
      <w:r w:rsidR="00AD4E96" w:rsidRPr="0040021C">
        <w:t xml:space="preserve">    </w:t>
      </w:r>
      <w:r w:rsidR="005508ED" w:rsidRPr="0040021C">
        <w:t xml:space="preserve">            </w:t>
      </w:r>
      <w:r w:rsidR="00AD4E96" w:rsidRPr="0040021C">
        <w:t xml:space="preserve">    </w:t>
      </w:r>
    </w:p>
    <w:p w14:paraId="61E48478" w14:textId="4D09A285" w:rsidR="0040021C" w:rsidRPr="0040021C" w:rsidRDefault="00AD4E96" w:rsidP="00417273">
      <w:pPr>
        <w:jc w:val="both"/>
      </w:pPr>
      <w:r w:rsidRPr="0040021C">
        <w:t xml:space="preserve">   </w:t>
      </w:r>
      <w:r w:rsidR="00417273">
        <w:rPr>
          <w:color w:val="EE0000"/>
        </w:rPr>
        <w:t xml:space="preserve">15/01/2026 </w:t>
      </w:r>
      <w:proofErr w:type="spellStart"/>
      <w:r w:rsidR="00417273">
        <w:rPr>
          <w:color w:val="EE0000"/>
        </w:rPr>
        <w:t>renato</w:t>
      </w:r>
      <w:proofErr w:type="spellEnd"/>
      <w:r w:rsidR="00417273">
        <w:rPr>
          <w:color w:val="EE0000"/>
        </w:rPr>
        <w:t xml:space="preserve"> </w:t>
      </w:r>
      <w:proofErr w:type="spellStart"/>
      <w:r w:rsidR="00417273">
        <w:rPr>
          <w:color w:val="EE0000"/>
        </w:rPr>
        <w:t>juan</w:t>
      </w:r>
      <w:proofErr w:type="spellEnd"/>
      <w:r w:rsidRPr="0040021C">
        <w:t xml:space="preserve">                                                            </w:t>
      </w:r>
      <w:r w:rsidR="002C6F72" w:rsidRPr="0040021C">
        <w:t xml:space="preserve">                  </w:t>
      </w:r>
      <w:r w:rsidR="005508ED" w:rsidRPr="0040021C">
        <w:t xml:space="preserve">                    </w:t>
      </w:r>
    </w:p>
    <w:p w14:paraId="0AD8B66A" w14:textId="77777777" w:rsidR="00417273" w:rsidRDefault="005508ED" w:rsidP="00B24068">
      <w:pPr>
        <w:jc w:val="right"/>
      </w:pPr>
      <w:r>
        <w:t xml:space="preserve"> </w:t>
      </w:r>
    </w:p>
    <w:p w14:paraId="7CD357C3" w14:textId="77777777" w:rsidR="00417273" w:rsidRDefault="00417273" w:rsidP="00B24068">
      <w:pPr>
        <w:jc w:val="right"/>
      </w:pPr>
    </w:p>
    <w:p w14:paraId="6A6BD9D9" w14:textId="36DAA406" w:rsidR="00AD4E96" w:rsidRDefault="005508ED" w:rsidP="00B24068">
      <w:pPr>
        <w:jc w:val="right"/>
      </w:pPr>
      <w:r>
        <w:t xml:space="preserve">   </w:t>
      </w:r>
      <w:r w:rsidR="002C6F72">
        <w:t xml:space="preserve">  </w:t>
      </w:r>
      <w:r w:rsidR="00AD4E96">
        <w:t>ORÇ:</w:t>
      </w:r>
      <w:r>
        <w:t xml:space="preserve"> </w:t>
      </w:r>
      <w:r w:rsidR="00831151">
        <w:t>15</w:t>
      </w:r>
      <w:r w:rsidR="00C441A5">
        <w:t>.</w:t>
      </w:r>
      <w:r w:rsidR="00831151">
        <w:t>628</w:t>
      </w:r>
      <w:r w:rsidR="00CF091B">
        <w:t>B</w:t>
      </w:r>
      <w:r w:rsidR="00831151">
        <w:t>/1225</w:t>
      </w:r>
      <w:r w:rsidR="00E059E9">
        <w:t>.</w:t>
      </w:r>
    </w:p>
    <w:p w14:paraId="46914F05" w14:textId="77777777" w:rsidR="00AD4E96" w:rsidRDefault="00AD4E96" w:rsidP="00236D70">
      <w:pPr>
        <w:jc w:val="right"/>
      </w:pPr>
      <w:r>
        <w:t>MI</w:t>
      </w:r>
      <w:r w:rsidR="00E059E9">
        <w:t>.</w:t>
      </w:r>
    </w:p>
    <w:p w14:paraId="4F914FF4" w14:textId="5B8B9F07" w:rsidR="002C6F72" w:rsidRDefault="00AD4E96" w:rsidP="00236D70">
      <w:pPr>
        <w:jc w:val="right"/>
      </w:pPr>
      <w:r>
        <w:t xml:space="preserve">São Paulo, </w:t>
      </w:r>
      <w:r w:rsidR="00C165F5">
        <w:t>19</w:t>
      </w:r>
      <w:r w:rsidR="002A0E61">
        <w:t xml:space="preserve"> de </w:t>
      </w:r>
      <w:proofErr w:type="gramStart"/>
      <w:r w:rsidR="002A0E61">
        <w:t>Dezembro</w:t>
      </w:r>
      <w:proofErr w:type="gramEnd"/>
      <w:r w:rsidR="00AE1E31">
        <w:t xml:space="preserve"> </w:t>
      </w:r>
      <w:r w:rsidR="00236D70">
        <w:t>de 202</w:t>
      </w:r>
      <w:r w:rsidR="00831151">
        <w:t>5</w:t>
      </w:r>
      <w:r w:rsidR="00E059E9">
        <w:t>.</w:t>
      </w:r>
    </w:p>
    <w:p w14:paraId="14B51504" w14:textId="77777777" w:rsidR="002C6F72" w:rsidRDefault="002C6F72" w:rsidP="00AD4E96">
      <w:pPr>
        <w:jc w:val="right"/>
        <w:rPr>
          <w:b/>
          <w:sz w:val="28"/>
        </w:rPr>
      </w:pPr>
    </w:p>
    <w:p w14:paraId="01F3F7F9" w14:textId="1B4491FB" w:rsidR="00AD4E96" w:rsidRDefault="00AD4E96" w:rsidP="00AD4E96">
      <w:pPr>
        <w:jc w:val="both"/>
        <w:rPr>
          <w:b/>
          <w:sz w:val="28"/>
        </w:rPr>
      </w:pPr>
      <w:r>
        <w:rPr>
          <w:b/>
          <w:sz w:val="28"/>
        </w:rPr>
        <w:t>Cond</w:t>
      </w:r>
      <w:r w:rsidR="00E059E9">
        <w:rPr>
          <w:b/>
          <w:sz w:val="28"/>
        </w:rPr>
        <w:t>omínio</w:t>
      </w:r>
      <w:r>
        <w:rPr>
          <w:b/>
          <w:sz w:val="28"/>
        </w:rPr>
        <w:t xml:space="preserve"> </w:t>
      </w:r>
      <w:r w:rsidR="00630E48">
        <w:rPr>
          <w:b/>
          <w:sz w:val="28"/>
        </w:rPr>
        <w:t>Helen</w:t>
      </w:r>
      <w:r w:rsidR="00AE1E31">
        <w:rPr>
          <w:b/>
          <w:sz w:val="28"/>
        </w:rPr>
        <w:t>.</w:t>
      </w:r>
    </w:p>
    <w:p w14:paraId="441EB736" w14:textId="77777777" w:rsidR="002F3CCD" w:rsidRDefault="00AD4E96" w:rsidP="00831151">
      <w:pPr>
        <w:jc w:val="both"/>
        <w:rPr>
          <w:bCs/>
          <w:sz w:val="28"/>
        </w:rPr>
      </w:pPr>
      <w:r w:rsidRPr="00FB081A">
        <w:rPr>
          <w:bCs/>
          <w:sz w:val="28"/>
        </w:rPr>
        <w:t>Rua</w:t>
      </w:r>
      <w:r w:rsidR="002F3CCD">
        <w:rPr>
          <w:bCs/>
          <w:sz w:val="28"/>
        </w:rPr>
        <w:t xml:space="preserve"> Itapeti, 858</w:t>
      </w:r>
    </w:p>
    <w:p w14:paraId="5D9727BB" w14:textId="5A6C71C5" w:rsidR="00AE1E31" w:rsidRDefault="002F3CCD" w:rsidP="00831151">
      <w:pPr>
        <w:jc w:val="both"/>
        <w:rPr>
          <w:sz w:val="28"/>
        </w:rPr>
      </w:pPr>
      <w:r>
        <w:rPr>
          <w:bCs/>
          <w:sz w:val="28"/>
        </w:rPr>
        <w:t xml:space="preserve">Tatuapé </w:t>
      </w:r>
      <w:r w:rsidR="00831151">
        <w:rPr>
          <w:sz w:val="28"/>
        </w:rPr>
        <w:t>–</w:t>
      </w:r>
      <w:r w:rsidR="00AD4E96">
        <w:rPr>
          <w:sz w:val="28"/>
        </w:rPr>
        <w:t xml:space="preserve"> </w:t>
      </w:r>
      <w:r>
        <w:rPr>
          <w:sz w:val="28"/>
        </w:rPr>
        <w:t>São Paulo -</w:t>
      </w:r>
      <w:r w:rsidR="00AD4E96">
        <w:rPr>
          <w:sz w:val="28"/>
        </w:rPr>
        <w:t>SP</w:t>
      </w:r>
    </w:p>
    <w:p w14:paraId="58D704A7" w14:textId="679EC2AB" w:rsidR="00831151" w:rsidRDefault="00707BCD" w:rsidP="00831151">
      <w:pPr>
        <w:jc w:val="both"/>
      </w:pPr>
      <w:r>
        <w:t>CNPJ: 31.922.383/0001-89</w:t>
      </w:r>
    </w:p>
    <w:p w14:paraId="01E17DEA" w14:textId="77777777" w:rsidR="00707BCD" w:rsidRDefault="00707BCD" w:rsidP="00831151">
      <w:pPr>
        <w:jc w:val="both"/>
      </w:pPr>
    </w:p>
    <w:p w14:paraId="0ADC230E" w14:textId="77777777" w:rsidR="00E059E9" w:rsidRDefault="00AD4E96" w:rsidP="00AD4E96">
      <w:r>
        <w:t>A/C</w:t>
      </w:r>
    </w:p>
    <w:p w14:paraId="3A3975B3" w14:textId="204C6D8B" w:rsidR="00236D70" w:rsidRDefault="00AD4E96" w:rsidP="00AD4E96">
      <w:r>
        <w:t>Sr</w:t>
      </w:r>
      <w:r w:rsidR="00831151">
        <w:t>a</w:t>
      </w:r>
      <w:r>
        <w:t>.</w:t>
      </w:r>
      <w:r w:rsidR="003E7DBA">
        <w:t xml:space="preserve"> </w:t>
      </w:r>
      <w:r w:rsidR="00831151">
        <w:t>Carmona</w:t>
      </w:r>
      <w:r w:rsidR="00834804">
        <w:t xml:space="preserve"> </w:t>
      </w:r>
      <w:r w:rsidR="003E7DBA">
        <w:t>(</w:t>
      </w:r>
      <w:r w:rsidR="00834804">
        <w:t>síndic</w:t>
      </w:r>
      <w:r w:rsidR="002F3CCD">
        <w:t>o</w:t>
      </w:r>
      <w:r w:rsidR="003E7DBA">
        <w:t>)</w:t>
      </w:r>
    </w:p>
    <w:p w14:paraId="496534E9" w14:textId="2B2F43B8" w:rsidR="00AD4E96" w:rsidRDefault="00236D70" w:rsidP="00AD4E96">
      <w:r>
        <w:t>T</w:t>
      </w:r>
      <w:r w:rsidR="00AE1E31">
        <w:t>el</w:t>
      </w:r>
      <w:r w:rsidR="00831151">
        <w:t>.</w:t>
      </w:r>
      <w:r w:rsidR="003E7DBA">
        <w:t xml:space="preserve"> (11) </w:t>
      </w:r>
      <w:r w:rsidR="00831151">
        <w:t>97639-9563</w:t>
      </w:r>
      <w:r w:rsidR="003E7DBA">
        <w:t>.</w:t>
      </w:r>
    </w:p>
    <w:p w14:paraId="4AABA32A" w14:textId="6A67E666" w:rsidR="00236D70" w:rsidRDefault="00AD4E96" w:rsidP="00AD4E96">
      <w:r>
        <w:t>E-mail</w:t>
      </w:r>
      <w:r w:rsidR="003E7DBA">
        <w:t xml:space="preserve">: </w:t>
      </w:r>
      <w:hyperlink r:id="rId9" w:history="1">
        <w:r w:rsidR="002F3CCD" w:rsidRPr="00FC45DB">
          <w:rPr>
            <w:rStyle w:val="Hyperlink"/>
          </w:rPr>
          <w:t>carmona@mc7gestão.com</w:t>
        </w:r>
      </w:hyperlink>
    </w:p>
    <w:p w14:paraId="42CCDE1C" w14:textId="7D19F12E" w:rsidR="00831151" w:rsidRDefault="00831151" w:rsidP="00AD4E96">
      <w:r>
        <w:t xml:space="preserve">Sra. Livia </w:t>
      </w:r>
      <w:proofErr w:type="gramStart"/>
      <w:r>
        <w:t>( gerente</w:t>
      </w:r>
      <w:proofErr w:type="gramEnd"/>
      <w:r>
        <w:t>).</w:t>
      </w:r>
    </w:p>
    <w:p w14:paraId="121D2BE5" w14:textId="0E86DB8F" w:rsidR="00831151" w:rsidRDefault="00831151" w:rsidP="00AD4E96">
      <w:r>
        <w:t>Tel. (11) 97960-3294.</w:t>
      </w:r>
    </w:p>
    <w:p w14:paraId="359F57E7" w14:textId="77777777" w:rsidR="00AD4E96" w:rsidRDefault="00AD4E96" w:rsidP="00AD4E96"/>
    <w:p w14:paraId="3CFC03FF" w14:textId="1F129410" w:rsidR="00AD4E96" w:rsidRPr="005508ED" w:rsidRDefault="00AD4E96" w:rsidP="00AD4E96">
      <w:pPr>
        <w:jc w:val="both"/>
        <w:rPr>
          <w:b/>
          <w:u w:val="single"/>
        </w:rPr>
      </w:pPr>
      <w:r w:rsidRPr="005508ED">
        <w:rPr>
          <w:b/>
          <w:u w:val="single"/>
        </w:rPr>
        <w:t>Assunto</w:t>
      </w:r>
      <w:r w:rsidR="0048662A">
        <w:rPr>
          <w:b/>
          <w:u w:val="single"/>
        </w:rPr>
        <w:t xml:space="preserve">: </w:t>
      </w:r>
      <w:r w:rsidR="002A0E61">
        <w:rPr>
          <w:b/>
          <w:u w:val="single"/>
        </w:rPr>
        <w:t>Substituição</w:t>
      </w:r>
      <w:r w:rsidR="00C44F89">
        <w:rPr>
          <w:b/>
          <w:u w:val="single"/>
        </w:rPr>
        <w:t xml:space="preserve"> </w:t>
      </w:r>
      <w:r w:rsidRPr="005508ED">
        <w:rPr>
          <w:b/>
          <w:u w:val="single"/>
        </w:rPr>
        <w:t>Válvula Redutora de Pressão</w:t>
      </w:r>
      <w:r w:rsidR="002272EF">
        <w:rPr>
          <w:b/>
          <w:u w:val="single"/>
        </w:rPr>
        <w:t xml:space="preserve"> (VRP)</w:t>
      </w:r>
      <w:r w:rsidR="00831151">
        <w:rPr>
          <w:b/>
          <w:u w:val="single"/>
        </w:rPr>
        <w:t xml:space="preserve"> </w:t>
      </w:r>
      <w:proofErr w:type="spellStart"/>
      <w:r w:rsidR="00831151">
        <w:rPr>
          <w:b/>
          <w:u w:val="single"/>
        </w:rPr>
        <w:t>Emetti</w:t>
      </w:r>
      <w:proofErr w:type="spellEnd"/>
      <w:r w:rsidR="00831151">
        <w:rPr>
          <w:b/>
          <w:u w:val="single"/>
        </w:rPr>
        <w:t xml:space="preserve"> e registros</w:t>
      </w:r>
      <w:r w:rsidRPr="005508ED">
        <w:rPr>
          <w:b/>
          <w:u w:val="single"/>
        </w:rPr>
        <w:t xml:space="preserve">. </w:t>
      </w:r>
    </w:p>
    <w:p w14:paraId="2B3227A1" w14:textId="77777777" w:rsidR="00236D70" w:rsidRDefault="00236D70" w:rsidP="00AD4E96">
      <w:pPr>
        <w:jc w:val="both"/>
      </w:pPr>
    </w:p>
    <w:p w14:paraId="3E2704BC" w14:textId="0DE17177" w:rsidR="00AD4E96" w:rsidRDefault="00AD4E96" w:rsidP="00AD4E96">
      <w:pPr>
        <w:jc w:val="both"/>
      </w:pPr>
      <w:r>
        <w:t>Prezad</w:t>
      </w:r>
      <w:r w:rsidR="00831151">
        <w:t>a</w:t>
      </w:r>
      <w:r>
        <w:t xml:space="preserve"> Senhor</w:t>
      </w:r>
      <w:r w:rsidR="00831151">
        <w:t>a</w:t>
      </w:r>
      <w:r>
        <w:t xml:space="preserve">;            </w:t>
      </w:r>
    </w:p>
    <w:p w14:paraId="79ED7171" w14:textId="323F4B26" w:rsidR="00AD4E96" w:rsidRDefault="00AD4E96" w:rsidP="00AD4E96">
      <w:pPr>
        <w:pStyle w:val="Recuodecorpodetexto"/>
        <w:ind w:left="0"/>
        <w:rPr>
          <w:sz w:val="28"/>
        </w:rPr>
      </w:pPr>
      <w:r>
        <w:t xml:space="preserve">Em atendimento de vossa solicitação, temos a satisfação de colocar </w:t>
      </w:r>
      <w:proofErr w:type="spellStart"/>
      <w:r>
        <w:t>a</w:t>
      </w:r>
      <w:proofErr w:type="spellEnd"/>
      <w:r>
        <w:t xml:space="preserve"> disposição de </w:t>
      </w:r>
      <w:proofErr w:type="spellStart"/>
      <w:r>
        <w:t>V.S.a</w:t>
      </w:r>
      <w:proofErr w:type="spellEnd"/>
      <w:r>
        <w:t xml:space="preserve"> os nossos conhecimentos técnicos para executar </w:t>
      </w:r>
      <w:r w:rsidR="00E121A9">
        <w:t>os serviços</w:t>
      </w:r>
      <w:r>
        <w:t xml:space="preserve"> abaixo</w:t>
      </w:r>
      <w:r w:rsidR="002A0E61">
        <w:t>:</w:t>
      </w:r>
    </w:p>
    <w:p w14:paraId="2525F164" w14:textId="77777777" w:rsidR="00AD4E96" w:rsidRDefault="00AD4E96" w:rsidP="00AD4E96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Serviços.</w:t>
      </w:r>
    </w:p>
    <w:p w14:paraId="71E3BB9D" w14:textId="6447C0A8" w:rsidR="00D973E9" w:rsidRPr="00D973E9" w:rsidRDefault="00D973E9" w:rsidP="00831151">
      <w:pPr>
        <w:jc w:val="both"/>
        <w:rPr>
          <w:b/>
          <w:bCs/>
        </w:rPr>
      </w:pPr>
      <w:proofErr w:type="gramStart"/>
      <w:r w:rsidRPr="00D973E9">
        <w:rPr>
          <w:b/>
          <w:bCs/>
        </w:rPr>
        <w:t>Agua</w:t>
      </w:r>
      <w:proofErr w:type="gramEnd"/>
      <w:r w:rsidRPr="00D973E9">
        <w:rPr>
          <w:b/>
          <w:bCs/>
        </w:rPr>
        <w:t xml:space="preserve"> Fria</w:t>
      </w:r>
    </w:p>
    <w:p w14:paraId="3426410E" w14:textId="5EBF7476" w:rsidR="00AD4E96" w:rsidRDefault="002A0E61" w:rsidP="00831151">
      <w:pPr>
        <w:jc w:val="both"/>
      </w:pPr>
      <w:r>
        <w:t>Substitui</w:t>
      </w:r>
      <w:r w:rsidR="00831151">
        <w:t>r</w:t>
      </w:r>
      <w:r w:rsidR="00AE1E31">
        <w:t xml:space="preserve"> 0</w:t>
      </w:r>
      <w:r w:rsidR="00831151">
        <w:t>3</w:t>
      </w:r>
      <w:r w:rsidR="00AE1E31">
        <w:t xml:space="preserve"> (</w:t>
      </w:r>
      <w:r w:rsidR="00831151">
        <w:t>três</w:t>
      </w:r>
      <w:r w:rsidR="00AE1E31">
        <w:t xml:space="preserve">) </w:t>
      </w:r>
      <w:proofErr w:type="spellStart"/>
      <w:r w:rsidR="00AE1E31">
        <w:t>VRP</w:t>
      </w:r>
      <w:r w:rsidR="00871EF2">
        <w:t>s</w:t>
      </w:r>
      <w:proofErr w:type="spellEnd"/>
      <w:r w:rsidR="00AE1E31">
        <w:t xml:space="preserve"> </w:t>
      </w:r>
      <w:r w:rsidR="00E121A9">
        <w:t xml:space="preserve">italiana </w:t>
      </w:r>
      <w:r w:rsidR="00831151">
        <w:t>e 02 (dois) registros de gaveta bruto de 11/2” instalad</w:t>
      </w:r>
      <w:r w:rsidR="00871EF2">
        <w:t>o</w:t>
      </w:r>
      <w:r w:rsidR="00831151">
        <w:t>s nos quadros duplos em PVC marrom, do 10º andar</w:t>
      </w:r>
      <w:r w:rsidR="00871EF2">
        <w:t>:</w:t>
      </w:r>
    </w:p>
    <w:p w14:paraId="18AC0A1A" w14:textId="0640A034" w:rsidR="00CF091B" w:rsidRDefault="00CF091B" w:rsidP="00831151">
      <w:pPr>
        <w:jc w:val="both"/>
      </w:pPr>
      <w:r>
        <w:t>-Substituir 01(registro) gaveta 11/2 ao lado do filtro.</w:t>
      </w:r>
    </w:p>
    <w:p w14:paraId="17F07809" w14:textId="5F3BEAD0" w:rsidR="00871EF2" w:rsidRDefault="00871EF2" w:rsidP="00831151">
      <w:pPr>
        <w:jc w:val="both"/>
      </w:pPr>
      <w:r>
        <w:t xml:space="preserve">Quadro Superior: Substituir as 2 </w:t>
      </w:r>
      <w:proofErr w:type="spellStart"/>
      <w:r>
        <w:t>vrps</w:t>
      </w:r>
      <w:proofErr w:type="spellEnd"/>
    </w:p>
    <w:p w14:paraId="4727AD12" w14:textId="6D872B0B" w:rsidR="00871EF2" w:rsidRDefault="00871EF2" w:rsidP="00831151">
      <w:pPr>
        <w:jc w:val="both"/>
      </w:pPr>
      <w:r>
        <w:t xml:space="preserve">                            Substituir o registro de entrada e saída da linha inferior</w:t>
      </w:r>
    </w:p>
    <w:p w14:paraId="61440720" w14:textId="69E4067E" w:rsidR="00871EF2" w:rsidRDefault="00871EF2" w:rsidP="00831151">
      <w:pPr>
        <w:jc w:val="both"/>
      </w:pPr>
      <w:r>
        <w:t>Quadro Inferior: substituir VRP da linha inferior.</w:t>
      </w:r>
    </w:p>
    <w:p w14:paraId="25CC50B4" w14:textId="77777777" w:rsidR="00871EF2" w:rsidRDefault="00871EF2" w:rsidP="00831151">
      <w:pPr>
        <w:jc w:val="both"/>
      </w:pPr>
    </w:p>
    <w:p w14:paraId="6B930D95" w14:textId="3B358EE2" w:rsidR="00831151" w:rsidRDefault="00831151" w:rsidP="00831151">
      <w:pPr>
        <w:jc w:val="both"/>
      </w:pPr>
      <w:r>
        <w:t xml:space="preserve">- Aplicar </w:t>
      </w:r>
      <w:proofErr w:type="spellStart"/>
      <w:r>
        <w:t>VRPs</w:t>
      </w:r>
      <w:proofErr w:type="spellEnd"/>
      <w:r>
        <w:t xml:space="preserve"> da </w:t>
      </w:r>
      <w:proofErr w:type="spellStart"/>
      <w:r>
        <w:t>E</w:t>
      </w:r>
      <w:r w:rsidR="006839F0">
        <w:t>m</w:t>
      </w:r>
      <w:r>
        <w:t>metti</w:t>
      </w:r>
      <w:proofErr w:type="spellEnd"/>
      <w:r>
        <w:t xml:space="preserve"> na mesma bitola.</w:t>
      </w:r>
    </w:p>
    <w:p w14:paraId="2EED585A" w14:textId="44A053FF" w:rsidR="00831151" w:rsidRDefault="00831151" w:rsidP="00831151">
      <w:pPr>
        <w:jc w:val="both"/>
      </w:pPr>
      <w:r>
        <w:t xml:space="preserve">- Aplicar registo de gaveta bruto de 11/2” da </w:t>
      </w:r>
      <w:r w:rsidR="00912116">
        <w:t>DECA</w:t>
      </w:r>
      <w:r>
        <w:t xml:space="preserve"> vol</w:t>
      </w:r>
      <w:r w:rsidR="00912116">
        <w:t>a</w:t>
      </w:r>
      <w:r>
        <w:t>nte amarelo.</w:t>
      </w:r>
    </w:p>
    <w:p w14:paraId="7E5D8D00" w14:textId="5CEEB1C1" w:rsidR="00831151" w:rsidRDefault="00912116" w:rsidP="00831151">
      <w:pPr>
        <w:jc w:val="both"/>
        <w:rPr>
          <w:b/>
          <w:sz w:val="28"/>
        </w:rPr>
      </w:pPr>
      <w:r>
        <w:rPr>
          <w:b/>
          <w:sz w:val="28"/>
        </w:rPr>
        <w:t>- Após teste de carga regular a PDS (pressão dinâmica de saída) em 2 kgf. /cm2 conforme NBR 5626 da ABNT.</w:t>
      </w:r>
    </w:p>
    <w:p w14:paraId="3A9E1CB1" w14:textId="77777777" w:rsidR="00D973E9" w:rsidRDefault="00D973E9" w:rsidP="00831151">
      <w:pPr>
        <w:jc w:val="both"/>
        <w:rPr>
          <w:b/>
          <w:sz w:val="28"/>
          <w:highlight w:val="yellow"/>
        </w:rPr>
      </w:pPr>
    </w:p>
    <w:p w14:paraId="6F0A85C5" w14:textId="7838E558" w:rsidR="00912116" w:rsidRDefault="00912116" w:rsidP="00831151">
      <w:pPr>
        <w:jc w:val="both"/>
        <w:rPr>
          <w:b/>
          <w:sz w:val="28"/>
        </w:rPr>
      </w:pPr>
      <w:r w:rsidRPr="006839F0">
        <w:rPr>
          <w:b/>
          <w:sz w:val="28"/>
          <w:highlight w:val="yellow"/>
        </w:rPr>
        <w:t>- Na troca dos registros será necessário drenar a coluna por inteiro e o prédio deverá ficar desabastecido</w:t>
      </w:r>
      <w:r w:rsidR="006839F0" w:rsidRPr="006839F0">
        <w:rPr>
          <w:b/>
          <w:sz w:val="28"/>
          <w:highlight w:val="yellow"/>
        </w:rPr>
        <w:t xml:space="preserve"> por aproximadamente </w:t>
      </w:r>
      <w:r w:rsidR="00B73A15">
        <w:rPr>
          <w:b/>
          <w:sz w:val="28"/>
          <w:highlight w:val="yellow"/>
        </w:rPr>
        <w:t>7</w:t>
      </w:r>
      <w:r w:rsidR="006839F0" w:rsidRPr="006839F0">
        <w:rPr>
          <w:b/>
          <w:sz w:val="28"/>
          <w:highlight w:val="yellow"/>
        </w:rPr>
        <w:t xml:space="preserve"> horas</w:t>
      </w:r>
      <w:r w:rsidR="00B73A15">
        <w:rPr>
          <w:b/>
          <w:sz w:val="28"/>
        </w:rPr>
        <w:t>:</w:t>
      </w:r>
    </w:p>
    <w:p w14:paraId="13CD70D7" w14:textId="42622B21" w:rsidR="00B73A15" w:rsidRPr="00B73A15" w:rsidRDefault="00B73A15" w:rsidP="00831151">
      <w:pPr>
        <w:jc w:val="both"/>
        <w:rPr>
          <w:b/>
          <w:sz w:val="28"/>
          <w:highlight w:val="yellow"/>
        </w:rPr>
      </w:pPr>
      <w:r w:rsidRPr="00B73A15">
        <w:rPr>
          <w:b/>
          <w:sz w:val="28"/>
          <w:highlight w:val="yellow"/>
        </w:rPr>
        <w:t xml:space="preserve">2 horas o prédio todo sem </w:t>
      </w:r>
      <w:proofErr w:type="gramStart"/>
      <w:r w:rsidRPr="00B73A15">
        <w:rPr>
          <w:b/>
          <w:sz w:val="28"/>
          <w:highlight w:val="yellow"/>
        </w:rPr>
        <w:t>agua</w:t>
      </w:r>
      <w:proofErr w:type="gramEnd"/>
      <w:r w:rsidRPr="00B73A15">
        <w:rPr>
          <w:b/>
          <w:sz w:val="28"/>
          <w:highlight w:val="yellow"/>
        </w:rPr>
        <w:t xml:space="preserve"> Fria</w:t>
      </w:r>
    </w:p>
    <w:p w14:paraId="79AA0C8C" w14:textId="402B8FFA" w:rsidR="00B73A15" w:rsidRDefault="00B73A15" w:rsidP="00831151">
      <w:pPr>
        <w:jc w:val="both"/>
        <w:rPr>
          <w:b/>
          <w:sz w:val="28"/>
        </w:rPr>
      </w:pPr>
      <w:r w:rsidRPr="00B73A15">
        <w:rPr>
          <w:b/>
          <w:sz w:val="28"/>
          <w:highlight w:val="yellow"/>
        </w:rPr>
        <w:t xml:space="preserve">5 horas do 10º ao 7º </w:t>
      </w:r>
      <w:proofErr w:type="gramStart"/>
      <w:r w:rsidRPr="00B73A15">
        <w:rPr>
          <w:b/>
          <w:sz w:val="28"/>
          <w:highlight w:val="yellow"/>
        </w:rPr>
        <w:t>andar  sem</w:t>
      </w:r>
      <w:proofErr w:type="gramEnd"/>
      <w:r w:rsidRPr="00B73A15">
        <w:rPr>
          <w:b/>
          <w:sz w:val="28"/>
          <w:highlight w:val="yellow"/>
        </w:rPr>
        <w:t xml:space="preserve"> </w:t>
      </w:r>
      <w:proofErr w:type="gramStart"/>
      <w:r w:rsidRPr="00B73A15">
        <w:rPr>
          <w:b/>
          <w:sz w:val="28"/>
          <w:highlight w:val="yellow"/>
        </w:rPr>
        <w:t>agua</w:t>
      </w:r>
      <w:proofErr w:type="gramEnd"/>
      <w:r w:rsidRPr="00B73A15">
        <w:rPr>
          <w:b/>
          <w:sz w:val="28"/>
          <w:highlight w:val="yellow"/>
        </w:rPr>
        <w:t xml:space="preserve"> Fria</w:t>
      </w:r>
    </w:p>
    <w:p w14:paraId="12BFDAF9" w14:textId="77777777" w:rsidR="00912116" w:rsidRDefault="00912116" w:rsidP="00831151">
      <w:pPr>
        <w:jc w:val="both"/>
        <w:rPr>
          <w:b/>
          <w:sz w:val="28"/>
        </w:rPr>
      </w:pPr>
    </w:p>
    <w:p w14:paraId="0509ACC3" w14:textId="4CA5BCA6" w:rsidR="00912116" w:rsidRDefault="00912116" w:rsidP="00831151">
      <w:pPr>
        <w:jc w:val="both"/>
        <w:rPr>
          <w:b/>
          <w:sz w:val="28"/>
        </w:rPr>
      </w:pPr>
      <w:r>
        <w:rPr>
          <w:b/>
          <w:sz w:val="28"/>
        </w:rPr>
        <w:t>Duração do serviço.</w:t>
      </w:r>
    </w:p>
    <w:p w14:paraId="3A9A7494" w14:textId="77777777" w:rsidR="00AD4E96" w:rsidRDefault="00AD4E96" w:rsidP="00AD4E96">
      <w:pPr>
        <w:jc w:val="both"/>
      </w:pPr>
      <w:r>
        <w:t>01 dia trabalhado.</w:t>
      </w:r>
    </w:p>
    <w:p w14:paraId="527717F9" w14:textId="77777777" w:rsidR="00AE1E31" w:rsidRDefault="00AE1E31" w:rsidP="00AD4E96">
      <w:pPr>
        <w:jc w:val="both"/>
        <w:rPr>
          <w:b/>
          <w:i/>
          <w:sz w:val="28"/>
          <w:u w:val="single"/>
        </w:rPr>
      </w:pPr>
    </w:p>
    <w:p w14:paraId="7B6915F4" w14:textId="77777777" w:rsidR="00CF091B" w:rsidRDefault="00CF091B" w:rsidP="00AD4E96">
      <w:pPr>
        <w:jc w:val="both"/>
        <w:rPr>
          <w:b/>
          <w:i/>
          <w:sz w:val="28"/>
          <w:u w:val="single"/>
        </w:rPr>
      </w:pPr>
    </w:p>
    <w:p w14:paraId="78FEE657" w14:textId="77777777" w:rsidR="00CF091B" w:rsidRDefault="00CF091B" w:rsidP="00AD4E96">
      <w:pPr>
        <w:jc w:val="both"/>
        <w:rPr>
          <w:b/>
          <w:i/>
          <w:sz w:val="28"/>
          <w:u w:val="single"/>
        </w:rPr>
      </w:pPr>
    </w:p>
    <w:p w14:paraId="170DBE3C" w14:textId="77777777" w:rsidR="00CF091B" w:rsidRDefault="00CF091B" w:rsidP="00AD4E96">
      <w:pPr>
        <w:jc w:val="both"/>
        <w:rPr>
          <w:b/>
          <w:i/>
          <w:sz w:val="28"/>
          <w:u w:val="single"/>
        </w:rPr>
      </w:pPr>
    </w:p>
    <w:p w14:paraId="3DDF8CDD" w14:textId="65D77E1B" w:rsidR="00AD4E96" w:rsidRPr="00E059E9" w:rsidRDefault="00AD4E96" w:rsidP="00AD4E96">
      <w:pPr>
        <w:jc w:val="both"/>
        <w:rPr>
          <w:b/>
          <w:u w:val="single"/>
        </w:rPr>
      </w:pPr>
      <w:r w:rsidRPr="00E059E9">
        <w:rPr>
          <w:b/>
          <w:i/>
          <w:sz w:val="28"/>
          <w:u w:val="single"/>
        </w:rPr>
        <w:t>Custo</w:t>
      </w:r>
      <w:r w:rsidR="00FB081A">
        <w:rPr>
          <w:b/>
          <w:i/>
          <w:sz w:val="28"/>
          <w:u w:val="single"/>
        </w:rPr>
        <w:t xml:space="preserve"> sem ART</w:t>
      </w:r>
      <w:r w:rsidRPr="00E059E9">
        <w:rPr>
          <w:b/>
          <w:i/>
          <w:sz w:val="28"/>
          <w:u w:val="single"/>
        </w:rPr>
        <w:t>:</w:t>
      </w:r>
      <w:r w:rsidR="00FB081A">
        <w:rPr>
          <w:b/>
          <w:i/>
          <w:sz w:val="28"/>
          <w:u w:val="single"/>
        </w:rPr>
        <w:t xml:space="preserve"> </w:t>
      </w:r>
      <w:r w:rsidRPr="00E059E9">
        <w:rPr>
          <w:b/>
          <w:u w:val="single"/>
        </w:rPr>
        <w:t xml:space="preserve"> </w:t>
      </w:r>
      <w:r w:rsidR="00E059E9" w:rsidRPr="00E059E9">
        <w:rPr>
          <w:b/>
          <w:u w:val="single"/>
        </w:rPr>
        <w:t>Validade da Proposta 10 dias</w:t>
      </w:r>
    </w:p>
    <w:p w14:paraId="442BD938" w14:textId="54FA1B33" w:rsidR="00AE1E31" w:rsidRDefault="000D1CA7" w:rsidP="00AD4E96">
      <w:pPr>
        <w:jc w:val="both"/>
      </w:pPr>
      <w:r>
        <w:t>Mão de obra</w:t>
      </w:r>
      <w:r w:rsidR="00E059E9">
        <w:t>............................</w:t>
      </w:r>
      <w:r w:rsidR="00FB081A">
        <w:t>....</w:t>
      </w:r>
      <w:r>
        <w:t>...</w:t>
      </w:r>
      <w:r w:rsidR="00D706BE">
        <w:t>...........</w:t>
      </w:r>
      <w:r>
        <w:t xml:space="preserve">R$ </w:t>
      </w:r>
      <w:r w:rsidR="00912116">
        <w:t>2</w:t>
      </w:r>
      <w:r w:rsidR="00871EF2">
        <w:t>.</w:t>
      </w:r>
      <w:r w:rsidR="00912116">
        <w:t>000,00.</w:t>
      </w:r>
    </w:p>
    <w:p w14:paraId="4B9A6A74" w14:textId="184975EB" w:rsidR="00871EF2" w:rsidRDefault="00871EF2" w:rsidP="00912116">
      <w:pPr>
        <w:jc w:val="both"/>
      </w:pPr>
      <w:r>
        <w:t>Registros...................................................R$    500,00</w:t>
      </w:r>
    </w:p>
    <w:p w14:paraId="2A5A7519" w14:textId="3A809ED8" w:rsidR="00CF091B" w:rsidRPr="00CF091B" w:rsidRDefault="00CF091B" w:rsidP="00912116">
      <w:pPr>
        <w:jc w:val="both"/>
      </w:pPr>
      <w:r w:rsidRPr="00CF091B">
        <w:t>Pecas adequação válvulas</w:t>
      </w:r>
      <w:r>
        <w:t>.........................R$ 1.500,00</w:t>
      </w:r>
    </w:p>
    <w:p w14:paraId="301758BD" w14:textId="30025C92" w:rsidR="00871EF2" w:rsidRPr="00871EF2" w:rsidRDefault="00871EF2" w:rsidP="00912116">
      <w:pPr>
        <w:jc w:val="both"/>
        <w:rPr>
          <w:b/>
          <w:bCs/>
        </w:rPr>
      </w:pPr>
      <w:r w:rsidRPr="00871EF2">
        <w:rPr>
          <w:b/>
          <w:bCs/>
        </w:rPr>
        <w:t xml:space="preserve">Total </w:t>
      </w:r>
      <w:proofErr w:type="spellStart"/>
      <w:r w:rsidRPr="00871EF2">
        <w:rPr>
          <w:b/>
          <w:bCs/>
        </w:rPr>
        <w:t>Mik</w:t>
      </w:r>
      <w:proofErr w:type="spellEnd"/>
      <w:r w:rsidRPr="00871EF2">
        <w:rPr>
          <w:b/>
          <w:bCs/>
        </w:rPr>
        <w:t>........</w:t>
      </w:r>
      <w:r>
        <w:rPr>
          <w:b/>
          <w:bCs/>
        </w:rPr>
        <w:t xml:space="preserve">.........................................R$ </w:t>
      </w:r>
      <w:r w:rsidR="00CF091B">
        <w:rPr>
          <w:b/>
          <w:bCs/>
        </w:rPr>
        <w:t>4.000</w:t>
      </w:r>
      <w:r>
        <w:rPr>
          <w:b/>
          <w:bCs/>
        </w:rPr>
        <w:t>,00</w:t>
      </w:r>
    </w:p>
    <w:p w14:paraId="403C667A" w14:textId="1F932E9C" w:rsidR="00293286" w:rsidRDefault="00912116" w:rsidP="00912116">
      <w:pPr>
        <w:jc w:val="both"/>
        <w:rPr>
          <w:b/>
          <w:bCs/>
        </w:rPr>
      </w:pPr>
      <w:r>
        <w:t xml:space="preserve">03 </w:t>
      </w:r>
      <w:r w:rsidR="00293286" w:rsidRPr="00293286">
        <w:t xml:space="preserve">VRP </w:t>
      </w:r>
      <w:proofErr w:type="spellStart"/>
      <w:r>
        <w:t>E</w:t>
      </w:r>
      <w:r w:rsidR="006839F0">
        <w:t>m</w:t>
      </w:r>
      <w:r>
        <w:t>metti</w:t>
      </w:r>
      <w:proofErr w:type="spellEnd"/>
      <w:r>
        <w:t xml:space="preserve"> de</w:t>
      </w:r>
      <w:r w:rsidR="00293286" w:rsidRPr="00293286">
        <w:t xml:space="preserve"> </w:t>
      </w:r>
      <w:r>
        <w:t>11/</w:t>
      </w:r>
      <w:r w:rsidR="00293286" w:rsidRPr="00293286">
        <w:t>2``.......................R$</w:t>
      </w:r>
      <w:bookmarkStart w:id="0" w:name="_Hlk78976058"/>
      <w:r w:rsidR="00871EF2">
        <w:t xml:space="preserve"> 3.101,04 </w:t>
      </w:r>
      <w:r w:rsidR="006839F0">
        <w:t>–</w:t>
      </w:r>
      <w:r w:rsidR="00871EF2">
        <w:t xml:space="preserve"> fat</w:t>
      </w:r>
      <w:r w:rsidR="006839F0">
        <w:t xml:space="preserve">ura 30/60, da </w:t>
      </w:r>
      <w:proofErr w:type="spellStart"/>
      <w:r w:rsidR="006839F0">
        <w:t>Emmeti</w:t>
      </w:r>
      <w:proofErr w:type="spellEnd"/>
      <w:r w:rsidR="006839F0">
        <w:t xml:space="preserve"> para o Condomíni</w:t>
      </w:r>
      <w:r w:rsidR="002F3CCD">
        <w:t>o</w:t>
      </w:r>
      <w:r w:rsidR="006839F0">
        <w:t>.</w:t>
      </w:r>
    </w:p>
    <w:p w14:paraId="765C2D29" w14:textId="26E007D7" w:rsidR="00BA321A" w:rsidRDefault="00BA321A" w:rsidP="00E059E9">
      <w:pPr>
        <w:jc w:val="both"/>
        <w:rPr>
          <w:b/>
          <w:bCs/>
        </w:rPr>
      </w:pPr>
    </w:p>
    <w:p w14:paraId="622389BC" w14:textId="3B936F35" w:rsidR="00BA321A" w:rsidRDefault="00CF091B" w:rsidP="00E059E9">
      <w:pPr>
        <w:jc w:val="both"/>
        <w:rPr>
          <w:b/>
          <w:bCs/>
        </w:rPr>
      </w:pPr>
      <w:r>
        <w:rPr>
          <w:b/>
          <w:bCs/>
        </w:rPr>
        <w:t>Total.........................................................R$ 7.101,04</w:t>
      </w:r>
    </w:p>
    <w:bookmarkEnd w:id="0"/>
    <w:p w14:paraId="5A7117BD" w14:textId="46782FC5" w:rsidR="007A73B9" w:rsidRDefault="00E15A2D" w:rsidP="00AD4E96">
      <w:pPr>
        <w:jc w:val="both"/>
        <w:rPr>
          <w:bCs/>
          <w:iCs/>
          <w:color w:val="EE0000"/>
          <w:sz w:val="28"/>
        </w:rPr>
      </w:pPr>
      <w:proofErr w:type="spellStart"/>
      <w:r>
        <w:rPr>
          <w:bCs/>
          <w:iCs/>
          <w:color w:val="EE0000"/>
          <w:sz w:val="28"/>
        </w:rPr>
        <w:t>Tognini</w:t>
      </w:r>
      <w:proofErr w:type="spellEnd"/>
      <w:r>
        <w:rPr>
          <w:bCs/>
          <w:iCs/>
          <w:color w:val="EE0000"/>
          <w:sz w:val="28"/>
        </w:rPr>
        <w:t xml:space="preserve"> R$ 699,00 +230</w:t>
      </w:r>
      <w:r w:rsidR="006D5CF1">
        <w:rPr>
          <w:bCs/>
          <w:iCs/>
          <w:color w:val="EE0000"/>
          <w:sz w:val="28"/>
        </w:rPr>
        <w:t>+</w:t>
      </w:r>
    </w:p>
    <w:p w14:paraId="113391D3" w14:textId="77777777" w:rsidR="00E15A2D" w:rsidRPr="00E15A2D" w:rsidRDefault="00E15A2D" w:rsidP="00AD4E96">
      <w:pPr>
        <w:jc w:val="both"/>
        <w:rPr>
          <w:bCs/>
          <w:iCs/>
          <w:color w:val="EE0000"/>
          <w:sz w:val="28"/>
        </w:rPr>
      </w:pPr>
    </w:p>
    <w:p w14:paraId="593A38A1" w14:textId="495B9BB4" w:rsidR="00AD4E96" w:rsidRDefault="00912116" w:rsidP="00AD4E96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F</w:t>
      </w:r>
      <w:r w:rsidR="00AD4E96">
        <w:rPr>
          <w:b/>
          <w:i/>
          <w:sz w:val="28"/>
          <w:u w:val="single"/>
        </w:rPr>
        <w:t>orma de Pagamento: (sugestão)</w:t>
      </w:r>
    </w:p>
    <w:p w14:paraId="7DEA1621" w14:textId="29E195A9" w:rsidR="006839F0" w:rsidRDefault="006839F0" w:rsidP="00557D53">
      <w:pPr>
        <w:jc w:val="both"/>
      </w:pPr>
      <w:proofErr w:type="spellStart"/>
      <w:r>
        <w:t>VRPs</w:t>
      </w:r>
      <w:proofErr w:type="spellEnd"/>
      <w:r>
        <w:t xml:space="preserve"> </w:t>
      </w:r>
      <w:proofErr w:type="spellStart"/>
      <w:proofErr w:type="gramStart"/>
      <w:r>
        <w:t>Emmeti</w:t>
      </w:r>
      <w:proofErr w:type="spellEnd"/>
      <w:r>
        <w:t xml:space="preserve">  R</w:t>
      </w:r>
      <w:proofErr w:type="gramEnd"/>
      <w:r>
        <w:t xml:space="preserve">$ 3.101,04- fatura 30/60 dias da </w:t>
      </w:r>
      <w:proofErr w:type="spellStart"/>
      <w:r>
        <w:t>Emmeti</w:t>
      </w:r>
      <w:proofErr w:type="spellEnd"/>
      <w:r>
        <w:t xml:space="preserve"> para o </w:t>
      </w:r>
      <w:r w:rsidR="002F3CCD">
        <w:t>Condomínio</w:t>
      </w:r>
      <w:r>
        <w:t>.</w:t>
      </w:r>
    </w:p>
    <w:p w14:paraId="347CEEE4" w14:textId="77777777" w:rsidR="006839F0" w:rsidRDefault="006839F0" w:rsidP="00557D53">
      <w:pPr>
        <w:jc w:val="both"/>
      </w:pPr>
    </w:p>
    <w:p w14:paraId="299B5062" w14:textId="19093B57" w:rsidR="00557D53" w:rsidRDefault="00557D53" w:rsidP="00557D53">
      <w:pPr>
        <w:jc w:val="both"/>
      </w:pPr>
      <w:r>
        <w:t>Após o t</w:t>
      </w:r>
      <w:r w:rsidR="00E059E9">
        <w:t>é</w:t>
      </w:r>
      <w:r>
        <w:t>rmino d</w:t>
      </w:r>
      <w:r w:rsidR="00912116">
        <w:t>o serviço</w:t>
      </w:r>
      <w:r>
        <w:t xml:space="preserve"> </w:t>
      </w:r>
      <w:r w:rsidR="00E059E9">
        <w:t>01 (</w:t>
      </w:r>
      <w:r>
        <w:t>uma</w:t>
      </w:r>
      <w:r w:rsidR="00E059E9">
        <w:t>)</w:t>
      </w:r>
      <w:r>
        <w:t xml:space="preserve"> parcela</w:t>
      </w:r>
      <w:r w:rsidR="00AE1E31">
        <w:t xml:space="preserve"> de R$</w:t>
      </w:r>
      <w:r w:rsidR="006839F0">
        <w:t xml:space="preserve"> 1.</w:t>
      </w:r>
      <w:r w:rsidR="007A73B9">
        <w:t>33</w:t>
      </w:r>
      <w:r w:rsidR="00C165F5">
        <w:t>4</w:t>
      </w:r>
      <w:r w:rsidR="00733F44">
        <w:t>,00</w:t>
      </w:r>
      <w:r w:rsidR="00A66CEE">
        <w:t xml:space="preserve"> </w:t>
      </w:r>
      <w:r w:rsidR="00912116">
        <w:t>e mais 0</w:t>
      </w:r>
      <w:r w:rsidR="007A73B9">
        <w:t>2</w:t>
      </w:r>
      <w:r w:rsidR="00912116">
        <w:t xml:space="preserve"> </w:t>
      </w:r>
      <w:r w:rsidR="006839F0">
        <w:t>(</w:t>
      </w:r>
      <w:r w:rsidR="007A73B9">
        <w:t>duas</w:t>
      </w:r>
      <w:r w:rsidR="00912116">
        <w:t>) parcela de R</w:t>
      </w:r>
      <w:r w:rsidR="006839F0">
        <w:t>$ 1.</w:t>
      </w:r>
      <w:r w:rsidR="007A73B9">
        <w:t>333</w:t>
      </w:r>
      <w:r w:rsidR="006839F0">
        <w:t xml:space="preserve">,00 </w:t>
      </w:r>
      <w:proofErr w:type="gramStart"/>
      <w:r w:rsidR="006839F0">
        <w:t xml:space="preserve">para </w:t>
      </w:r>
      <w:r w:rsidR="00912116">
        <w:t xml:space="preserve"> 30</w:t>
      </w:r>
      <w:proofErr w:type="gramEnd"/>
      <w:r w:rsidR="00912116">
        <w:t xml:space="preserve"> dias </w:t>
      </w:r>
      <w:r w:rsidR="00A66CEE">
        <w:t>c</w:t>
      </w:r>
      <w:r w:rsidR="000D1CA7">
        <w:t>om boleto bancário e nota fiscal.</w:t>
      </w:r>
    </w:p>
    <w:p w14:paraId="1451F7D2" w14:textId="77777777" w:rsidR="00293286" w:rsidRDefault="00293286" w:rsidP="00AD4E96">
      <w:pPr>
        <w:jc w:val="both"/>
        <w:rPr>
          <w:b/>
          <w:i/>
          <w:sz w:val="28"/>
          <w:u w:val="single"/>
        </w:rPr>
      </w:pPr>
    </w:p>
    <w:p w14:paraId="740351F7" w14:textId="314A8EB8" w:rsidR="00AD4E96" w:rsidRDefault="00AD4E96" w:rsidP="00AD4E96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Considerações:</w:t>
      </w:r>
    </w:p>
    <w:p w14:paraId="3E6C71AF" w14:textId="77777777" w:rsidR="00AD4E96" w:rsidRDefault="00AD4E96" w:rsidP="00AD4E9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Todos os encargos sociais, administrativos, pessoais de segurança são de responsabilidade exclusiva da Contratada.</w:t>
      </w:r>
    </w:p>
    <w:p w14:paraId="61521147" w14:textId="4E37429E" w:rsidR="00AD4E96" w:rsidRDefault="00AD4E96" w:rsidP="00AD4E9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O objetivo desta proposta é a</w:t>
      </w:r>
      <w:r w:rsidR="007066D9">
        <w:t xml:space="preserve"> </w:t>
      </w:r>
      <w:r w:rsidR="00C76F34">
        <w:t xml:space="preserve">substituição </w:t>
      </w:r>
      <w:r w:rsidR="00E059E9">
        <w:t xml:space="preserve">de </w:t>
      </w:r>
      <w:r w:rsidR="00912116">
        <w:t>03</w:t>
      </w:r>
      <w:r w:rsidR="00E059E9">
        <w:t xml:space="preserve"> VRP</w:t>
      </w:r>
      <w:r w:rsidR="00912116">
        <w:t xml:space="preserve"> e 02 registros.</w:t>
      </w:r>
      <w:r>
        <w:t xml:space="preserve"> </w:t>
      </w:r>
    </w:p>
    <w:p w14:paraId="246DAE4E" w14:textId="77777777" w:rsidR="00AD4E96" w:rsidRDefault="00AD4E96" w:rsidP="00AD4E9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 xml:space="preserve">Horário de trabalho em dias úteis, segunda </w:t>
      </w:r>
      <w:proofErr w:type="spellStart"/>
      <w:r>
        <w:t>á</w:t>
      </w:r>
      <w:proofErr w:type="spellEnd"/>
      <w:r>
        <w:t xml:space="preserve"> sexta das 0</w:t>
      </w:r>
      <w:r w:rsidR="0097268F">
        <w:t>9</w:t>
      </w:r>
      <w:r>
        <w:t xml:space="preserve">h00min </w:t>
      </w:r>
      <w:proofErr w:type="gramStart"/>
      <w:r>
        <w:t>ás</w:t>
      </w:r>
      <w:proofErr w:type="gramEnd"/>
      <w:r>
        <w:t xml:space="preserve"> 17h00min h com 1 h de almoço.</w:t>
      </w:r>
    </w:p>
    <w:p w14:paraId="1EC4B430" w14:textId="77777777" w:rsidR="00AD4E96" w:rsidRDefault="00AD4E96" w:rsidP="00AD4E9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É de inteira responsabilidade da contratada, quaisquer danos causados e comprovado por nosso pessoal, porém não podemos nos responsabilizar por danos oriundo de vícios oculto ou que não respeitam ao isolamento do local de trabalho.</w:t>
      </w:r>
    </w:p>
    <w:p w14:paraId="7B4164B5" w14:textId="77777777" w:rsidR="00AD4E96" w:rsidRDefault="00AD4E96" w:rsidP="00AD4E9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 xml:space="preserve">É de responsabilidade de a contratante comunicar aos condomínios a execução dos serviços, emitir boletim de informação referente à obra, isolar o local de trabalho e colocar sinalização de atenção, designar um local para guarda de ferramentas e material, bem com um vestiário e sanitários para uso do nosso pessoal.  </w:t>
      </w:r>
    </w:p>
    <w:p w14:paraId="16C17AB4" w14:textId="77777777" w:rsidR="00AD4E96" w:rsidRDefault="00AD4E96" w:rsidP="00AD4E9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O prazo para a execução dos serviços poderá ser reavaliado para mais ou para menos, no decorrer das atividades, em função das dificuldades encontradas.</w:t>
      </w:r>
    </w:p>
    <w:p w14:paraId="178D041D" w14:textId="77777777" w:rsidR="00AD4E96" w:rsidRDefault="00AD4E96" w:rsidP="00AD4E96">
      <w:pPr>
        <w:numPr>
          <w:ilvl w:val="0"/>
          <w:numId w:val="1"/>
        </w:numPr>
        <w:tabs>
          <w:tab w:val="clear" w:pos="360"/>
          <w:tab w:val="num" w:pos="720"/>
        </w:tabs>
        <w:ind w:left="720"/>
        <w:jc w:val="both"/>
      </w:pPr>
      <w:r>
        <w:t>Serviços e materiais não especificados nessa proposta será objeto de orçamento complementar.</w:t>
      </w:r>
    </w:p>
    <w:p w14:paraId="6A49C1C6" w14:textId="77777777" w:rsidR="00FB081A" w:rsidRPr="000F282A" w:rsidRDefault="00FB081A" w:rsidP="00FB081A">
      <w:pPr>
        <w:numPr>
          <w:ilvl w:val="0"/>
          <w:numId w:val="1"/>
        </w:numPr>
        <w:tabs>
          <w:tab w:val="num" w:pos="502"/>
        </w:tabs>
        <w:ind w:left="502"/>
        <w:jc w:val="both"/>
        <w:rPr>
          <w:highlight w:val="yellow"/>
        </w:rPr>
      </w:pPr>
      <w:bookmarkStart w:id="1" w:name="_Hlk103849593"/>
      <w:bookmarkStart w:id="2" w:name="_Hlk60675421"/>
      <w:r w:rsidRPr="000F282A">
        <w:rPr>
          <w:highlight w:val="yellow"/>
        </w:rPr>
        <w:t xml:space="preserve">Todos os serviços serão executados: </w:t>
      </w:r>
    </w:p>
    <w:p w14:paraId="2A9BAE4F" w14:textId="77777777" w:rsidR="00FB081A" w:rsidRPr="000F282A" w:rsidRDefault="00FB081A" w:rsidP="00FB081A">
      <w:pPr>
        <w:ind w:left="502"/>
        <w:jc w:val="both"/>
        <w:rPr>
          <w:highlight w:val="yellow"/>
        </w:rPr>
      </w:pPr>
      <w:r w:rsidRPr="000F282A">
        <w:rPr>
          <w:highlight w:val="yellow"/>
        </w:rPr>
        <w:t>Por funcionários em regime de CLT, com todos os encargos recolhidos em dia que isenta o prédio de uma eventual ação trabalhista.</w:t>
      </w:r>
    </w:p>
    <w:p w14:paraId="317ADD53" w14:textId="77777777" w:rsidR="00FB081A" w:rsidRPr="000F282A" w:rsidRDefault="00FB081A" w:rsidP="00FB081A">
      <w:pPr>
        <w:ind w:left="502"/>
        <w:jc w:val="both"/>
        <w:rPr>
          <w:highlight w:val="yellow"/>
        </w:rPr>
      </w:pPr>
      <w:r w:rsidRPr="000F282A">
        <w:rPr>
          <w:highlight w:val="yellow"/>
        </w:rPr>
        <w:t>Empresa possuidora de seguro de sinistro de obra.</w:t>
      </w:r>
    </w:p>
    <w:p w14:paraId="51897DB6" w14:textId="77777777" w:rsidR="00FB081A" w:rsidRPr="000F282A" w:rsidRDefault="00FB081A" w:rsidP="00FB081A">
      <w:pPr>
        <w:ind w:left="502"/>
        <w:jc w:val="both"/>
        <w:rPr>
          <w:highlight w:val="yellow"/>
        </w:rPr>
      </w:pPr>
      <w:r w:rsidRPr="000F282A">
        <w:rPr>
          <w:highlight w:val="yellow"/>
        </w:rPr>
        <w:t>Funcionários devidamente treinados e possuidores de todas as certificações de segurança de trabalho.</w:t>
      </w:r>
    </w:p>
    <w:p w14:paraId="22A890AD" w14:textId="77777777" w:rsidR="00FB081A" w:rsidRPr="000F282A" w:rsidRDefault="00FB081A" w:rsidP="00FB081A">
      <w:pPr>
        <w:numPr>
          <w:ilvl w:val="0"/>
          <w:numId w:val="1"/>
        </w:numPr>
        <w:tabs>
          <w:tab w:val="num" w:pos="502"/>
        </w:tabs>
        <w:ind w:left="502"/>
        <w:jc w:val="both"/>
        <w:rPr>
          <w:highlight w:val="yellow"/>
        </w:rPr>
      </w:pPr>
      <w:r w:rsidRPr="000F282A">
        <w:rPr>
          <w:highlight w:val="yellow"/>
        </w:rPr>
        <w:t>Workshop nas fabricas.</w:t>
      </w:r>
    </w:p>
    <w:p w14:paraId="37C3035B" w14:textId="41F74868" w:rsidR="00FB081A" w:rsidRPr="00A415E8" w:rsidRDefault="00FB081A" w:rsidP="00FB081A">
      <w:pPr>
        <w:jc w:val="both"/>
        <w:rPr>
          <w:highlight w:val="yellow"/>
        </w:rPr>
      </w:pPr>
      <w:r>
        <w:rPr>
          <w:highlight w:val="yellow"/>
        </w:rPr>
        <w:t xml:space="preserve">  </w:t>
      </w:r>
      <w:r w:rsidRPr="000F282A">
        <w:rPr>
          <w:highlight w:val="yellow"/>
        </w:rPr>
        <w:t>Cumprindo com as exigências da NBR 5626 com garantia de 01 (um) ano</w:t>
      </w:r>
      <w:r w:rsidR="00912116">
        <w:rPr>
          <w:highlight w:val="yellow"/>
        </w:rPr>
        <w:t>.</w:t>
      </w:r>
      <w:r w:rsidRPr="00A415E8">
        <w:rPr>
          <w:highlight w:val="yellow"/>
        </w:rPr>
        <w:t xml:space="preserve"> </w:t>
      </w:r>
    </w:p>
    <w:p w14:paraId="4F6490FA" w14:textId="77777777" w:rsidR="00FB081A" w:rsidRPr="000F282A" w:rsidRDefault="00FB081A" w:rsidP="00FB081A">
      <w:pPr>
        <w:numPr>
          <w:ilvl w:val="0"/>
          <w:numId w:val="1"/>
        </w:numPr>
        <w:tabs>
          <w:tab w:val="num" w:pos="502"/>
        </w:tabs>
        <w:ind w:left="502"/>
        <w:jc w:val="both"/>
        <w:rPr>
          <w:highlight w:val="yellow"/>
        </w:rPr>
      </w:pPr>
      <w:r w:rsidRPr="000F282A">
        <w:rPr>
          <w:highlight w:val="yellow"/>
        </w:rPr>
        <w:t>Empresa desde 1982.</w:t>
      </w:r>
    </w:p>
    <w:bookmarkEnd w:id="1"/>
    <w:p w14:paraId="601A9545" w14:textId="77777777" w:rsidR="00FB081A" w:rsidRDefault="00FB081A" w:rsidP="00FB081A">
      <w:pPr>
        <w:jc w:val="both"/>
      </w:pPr>
      <w:r w:rsidRPr="006166F6">
        <w:t xml:space="preserve">    </w:t>
      </w:r>
    </w:p>
    <w:p w14:paraId="76DD58B9" w14:textId="77777777" w:rsidR="00FB081A" w:rsidRDefault="00FB081A" w:rsidP="00FB081A">
      <w:pPr>
        <w:jc w:val="both"/>
      </w:pPr>
    </w:p>
    <w:p w14:paraId="6631C827" w14:textId="77777777" w:rsidR="00FB081A" w:rsidRPr="006166F6" w:rsidRDefault="00FB081A" w:rsidP="00FB081A">
      <w:pPr>
        <w:jc w:val="both"/>
      </w:pPr>
      <w:r w:rsidRPr="006166F6">
        <w:t xml:space="preserve">   </w:t>
      </w:r>
    </w:p>
    <w:p w14:paraId="1ED87775" w14:textId="77777777" w:rsidR="00FB081A" w:rsidRDefault="00FB081A" w:rsidP="00FB081A">
      <w:pPr>
        <w:jc w:val="both"/>
      </w:pPr>
      <w:bookmarkStart w:id="3" w:name="_Hlk98927861"/>
      <w:bookmarkEnd w:id="2"/>
      <w:r>
        <w:t xml:space="preserve">_______________________________________________   </w:t>
      </w:r>
    </w:p>
    <w:p w14:paraId="716B7D92" w14:textId="77777777" w:rsidR="00FB081A" w:rsidRPr="00F02CBB" w:rsidRDefault="00FB081A" w:rsidP="00FB081A">
      <w:pPr>
        <w:jc w:val="both"/>
        <w:rPr>
          <w:i/>
        </w:rPr>
      </w:pPr>
      <w:r w:rsidRPr="00F02CBB">
        <w:rPr>
          <w:i/>
        </w:rPr>
        <w:t xml:space="preserve"> </w:t>
      </w:r>
      <w:r>
        <w:rPr>
          <w:i/>
        </w:rPr>
        <w:t xml:space="preserve">    MIK SERVIÇOS HIDRÁULICOS EIRELI-ME</w:t>
      </w:r>
      <w:r w:rsidRPr="00F02CBB">
        <w:rPr>
          <w:i/>
        </w:rPr>
        <w:t>.</w:t>
      </w:r>
    </w:p>
    <w:bookmarkEnd w:id="3"/>
    <w:p w14:paraId="7B4B5C1F" w14:textId="77777777" w:rsidR="00AD4E96" w:rsidRDefault="00AD4E96" w:rsidP="00AD4E96">
      <w:pPr>
        <w:jc w:val="both"/>
        <w:rPr>
          <w:sz w:val="22"/>
        </w:rPr>
      </w:pPr>
      <w:r>
        <w:rPr>
          <w:sz w:val="22"/>
        </w:rPr>
        <w:lastRenderedPageBreak/>
        <w:t xml:space="preserve">                        </w:t>
      </w:r>
      <w:r w:rsidR="002C434F">
        <w:rPr>
          <w:sz w:val="22"/>
        </w:rPr>
        <w:t xml:space="preserve">          </w:t>
      </w:r>
      <w:r>
        <w:rPr>
          <w:sz w:val="22"/>
        </w:rPr>
        <w:t>Mauro Imoto</w:t>
      </w:r>
    </w:p>
    <w:sectPr w:rsidR="00AD4E96" w:rsidSect="005508E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087F" w14:textId="77777777" w:rsidR="00886A90" w:rsidRDefault="00886A90">
      <w:r>
        <w:separator/>
      </w:r>
    </w:p>
  </w:endnote>
  <w:endnote w:type="continuationSeparator" w:id="0">
    <w:p w14:paraId="61063B13" w14:textId="77777777" w:rsidR="00886A90" w:rsidRDefault="00886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6EA0D" w14:textId="77777777" w:rsidR="00AE1E31" w:rsidRDefault="00AE1E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2DB99" w14:textId="77777777" w:rsidR="00AE1E31" w:rsidRDefault="00AE1E3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8B909" w14:textId="77777777" w:rsidR="00AE1E31" w:rsidRDefault="00AE1E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0B680" w14:textId="77777777" w:rsidR="00886A90" w:rsidRDefault="00886A90">
      <w:r>
        <w:separator/>
      </w:r>
    </w:p>
  </w:footnote>
  <w:footnote w:type="continuationSeparator" w:id="0">
    <w:p w14:paraId="7AAAC764" w14:textId="77777777" w:rsidR="00886A90" w:rsidRDefault="00886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6E0B" w14:textId="77777777" w:rsidR="00AE1E31" w:rsidRDefault="00AE1E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6D53E" w14:textId="77777777" w:rsidR="00AE1E31" w:rsidRDefault="00AE1E3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7B506" w14:textId="77777777" w:rsidR="00AE1E31" w:rsidRDefault="00AE1E3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95D"/>
    <w:multiLevelType w:val="hybridMultilevel"/>
    <w:tmpl w:val="4122167C"/>
    <w:lvl w:ilvl="0" w:tplc="FFFFFFFF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302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96"/>
    <w:rsid w:val="00005F34"/>
    <w:rsid w:val="00055E2C"/>
    <w:rsid w:val="000A3D8D"/>
    <w:rsid w:val="000B2ABD"/>
    <w:rsid w:val="000D1CA7"/>
    <w:rsid w:val="000F6FCD"/>
    <w:rsid w:val="00160BDB"/>
    <w:rsid w:val="0018430B"/>
    <w:rsid w:val="00196A81"/>
    <w:rsid w:val="001D420D"/>
    <w:rsid w:val="001F0F22"/>
    <w:rsid w:val="001F29D5"/>
    <w:rsid w:val="002272EF"/>
    <w:rsid w:val="00232F49"/>
    <w:rsid w:val="00236D70"/>
    <w:rsid w:val="00252F1F"/>
    <w:rsid w:val="00293286"/>
    <w:rsid w:val="002A0E61"/>
    <w:rsid w:val="002C434F"/>
    <w:rsid w:val="002C6F72"/>
    <w:rsid w:val="002F3CCD"/>
    <w:rsid w:val="003E7DBA"/>
    <w:rsid w:val="0040021C"/>
    <w:rsid w:val="00417273"/>
    <w:rsid w:val="00435FA7"/>
    <w:rsid w:val="00470902"/>
    <w:rsid w:val="004722F3"/>
    <w:rsid w:val="00482502"/>
    <w:rsid w:val="0048662A"/>
    <w:rsid w:val="004937B2"/>
    <w:rsid w:val="004A10C9"/>
    <w:rsid w:val="004B5F81"/>
    <w:rsid w:val="004E13E9"/>
    <w:rsid w:val="004E251D"/>
    <w:rsid w:val="005007E1"/>
    <w:rsid w:val="00507C7A"/>
    <w:rsid w:val="00515251"/>
    <w:rsid w:val="005508ED"/>
    <w:rsid w:val="00557D53"/>
    <w:rsid w:val="005627B4"/>
    <w:rsid w:val="0059380C"/>
    <w:rsid w:val="005B6150"/>
    <w:rsid w:val="005C7C2F"/>
    <w:rsid w:val="005D4919"/>
    <w:rsid w:val="00630E48"/>
    <w:rsid w:val="006839F0"/>
    <w:rsid w:val="006877B2"/>
    <w:rsid w:val="006B3B4E"/>
    <w:rsid w:val="006B593F"/>
    <w:rsid w:val="006C281F"/>
    <w:rsid w:val="006C6EA1"/>
    <w:rsid w:val="006D5CF1"/>
    <w:rsid w:val="006E5DDE"/>
    <w:rsid w:val="007066D9"/>
    <w:rsid w:val="00707BCD"/>
    <w:rsid w:val="00733F44"/>
    <w:rsid w:val="00764E22"/>
    <w:rsid w:val="00784B5D"/>
    <w:rsid w:val="007A73B9"/>
    <w:rsid w:val="007B643C"/>
    <w:rsid w:val="007E1D13"/>
    <w:rsid w:val="007F1526"/>
    <w:rsid w:val="00815153"/>
    <w:rsid w:val="0081656A"/>
    <w:rsid w:val="00827F2B"/>
    <w:rsid w:val="00831151"/>
    <w:rsid w:val="00834804"/>
    <w:rsid w:val="00871EF2"/>
    <w:rsid w:val="00886A90"/>
    <w:rsid w:val="00887EDC"/>
    <w:rsid w:val="00896B51"/>
    <w:rsid w:val="008E4FC8"/>
    <w:rsid w:val="00907AB4"/>
    <w:rsid w:val="00911A78"/>
    <w:rsid w:val="00912116"/>
    <w:rsid w:val="0091669B"/>
    <w:rsid w:val="00964671"/>
    <w:rsid w:val="0097268F"/>
    <w:rsid w:val="009C5A63"/>
    <w:rsid w:val="009C6758"/>
    <w:rsid w:val="00A66CEE"/>
    <w:rsid w:val="00A775F1"/>
    <w:rsid w:val="00A86D2B"/>
    <w:rsid w:val="00A96B38"/>
    <w:rsid w:val="00AA1071"/>
    <w:rsid w:val="00AA2953"/>
    <w:rsid w:val="00AB1159"/>
    <w:rsid w:val="00AB70D2"/>
    <w:rsid w:val="00AB7CA5"/>
    <w:rsid w:val="00AC5819"/>
    <w:rsid w:val="00AD4E96"/>
    <w:rsid w:val="00AE1E31"/>
    <w:rsid w:val="00B20E62"/>
    <w:rsid w:val="00B24068"/>
    <w:rsid w:val="00B37F47"/>
    <w:rsid w:val="00B50C1E"/>
    <w:rsid w:val="00B73A15"/>
    <w:rsid w:val="00B970EF"/>
    <w:rsid w:val="00BA321A"/>
    <w:rsid w:val="00BA5DC8"/>
    <w:rsid w:val="00BA7EE3"/>
    <w:rsid w:val="00C10F3E"/>
    <w:rsid w:val="00C165F5"/>
    <w:rsid w:val="00C441A5"/>
    <w:rsid w:val="00C44F89"/>
    <w:rsid w:val="00C50A16"/>
    <w:rsid w:val="00C743CB"/>
    <w:rsid w:val="00C76F34"/>
    <w:rsid w:val="00CB2C1E"/>
    <w:rsid w:val="00CC48FF"/>
    <w:rsid w:val="00CC4A76"/>
    <w:rsid w:val="00CE0827"/>
    <w:rsid w:val="00CE205C"/>
    <w:rsid w:val="00CF091B"/>
    <w:rsid w:val="00D05CF5"/>
    <w:rsid w:val="00D42A0F"/>
    <w:rsid w:val="00D536BD"/>
    <w:rsid w:val="00D706BE"/>
    <w:rsid w:val="00D973E9"/>
    <w:rsid w:val="00D9756B"/>
    <w:rsid w:val="00DB0540"/>
    <w:rsid w:val="00DD46FF"/>
    <w:rsid w:val="00DF6B5C"/>
    <w:rsid w:val="00DF6F10"/>
    <w:rsid w:val="00E059E9"/>
    <w:rsid w:val="00E121A9"/>
    <w:rsid w:val="00E15A2D"/>
    <w:rsid w:val="00E244A5"/>
    <w:rsid w:val="00E41F26"/>
    <w:rsid w:val="00E505AD"/>
    <w:rsid w:val="00E54DD4"/>
    <w:rsid w:val="00E62C00"/>
    <w:rsid w:val="00E9513B"/>
    <w:rsid w:val="00EB7CF4"/>
    <w:rsid w:val="00EC29FF"/>
    <w:rsid w:val="00F10901"/>
    <w:rsid w:val="00F134EB"/>
    <w:rsid w:val="00F747AB"/>
    <w:rsid w:val="00F820B0"/>
    <w:rsid w:val="00FA2C6D"/>
    <w:rsid w:val="00FB081A"/>
    <w:rsid w:val="00FB5647"/>
    <w:rsid w:val="00FF3336"/>
    <w:rsid w:val="00F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A0E8D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4E96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AD4E96"/>
    <w:pPr>
      <w:keepNext/>
      <w:jc w:val="both"/>
      <w:outlineLvl w:val="0"/>
    </w:pPr>
    <w:rPr>
      <w:rFonts w:eastAsia="Batang"/>
      <w:i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896B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96B51"/>
    <w:rPr>
      <w:sz w:val="24"/>
      <w:szCs w:val="24"/>
    </w:rPr>
  </w:style>
  <w:style w:type="paragraph" w:styleId="Rodap">
    <w:name w:val="footer"/>
    <w:basedOn w:val="Normal"/>
    <w:link w:val="RodapChar"/>
    <w:rsid w:val="00896B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96B51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D4E96"/>
    <w:rPr>
      <w:rFonts w:eastAsia="Batang"/>
      <w:i/>
      <w:sz w:val="24"/>
    </w:rPr>
  </w:style>
  <w:style w:type="paragraph" w:styleId="Recuodecorpodetexto">
    <w:name w:val="Body Text Indent"/>
    <w:basedOn w:val="Normal"/>
    <w:link w:val="RecuodecorpodetextoChar"/>
    <w:rsid w:val="00AD4E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AD4E96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D4E96"/>
    <w:pPr>
      <w:spacing w:before="100" w:beforeAutospacing="1" w:after="100" w:afterAutospacing="1"/>
    </w:pPr>
    <w:rPr>
      <w:rFonts w:eastAsiaTheme="minorEastAsia"/>
    </w:rPr>
  </w:style>
  <w:style w:type="character" w:styleId="Hyperlink">
    <w:name w:val="Hyperlink"/>
    <w:rsid w:val="002C6F72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BA7EE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236D70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F3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shopservicevalvularedutora.com.b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armona@mc7gest&#227;o.com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46\Office%20Word%202003%20Look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C5BC6-864F-4E46-8E80-2BF48CC91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Look.dotx</Template>
  <TotalTime>0</TotalTime>
  <Pages>3</Pages>
  <Words>694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2026-01-20T19:32:00Z</dcterms:created>
  <dcterms:modified xsi:type="dcterms:W3CDTF">2026-01-20T19:32:00Z</dcterms:modified>
</cp:coreProperties>
</file>