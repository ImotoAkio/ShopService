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FABA" w14:textId="42A3277B" w:rsidR="00644A33" w:rsidRDefault="003847C6" w:rsidP="00644A33">
      <w:pPr>
        <w:pStyle w:val="Ttulo1"/>
        <w:rPr>
          <w:rFonts w:ascii="Arial Black" w:hAnsi="Arial Black"/>
          <w:sz w:val="48"/>
        </w:rPr>
      </w:pPr>
      <w:r>
        <w:rPr>
          <w:rFonts w:ascii="Arial Black" w:hAnsi="Arial Black"/>
          <w:sz w:val="48"/>
        </w:rPr>
        <w:t xml:space="preserve">  </w:t>
      </w:r>
      <w:r w:rsidR="00BD0328">
        <w:rPr>
          <w:noProof/>
        </w:rPr>
        <mc:AlternateContent>
          <mc:Choice Requires="wps">
            <w:drawing>
              <wp:anchor distT="0" distB="0" distL="114300" distR="114300" simplePos="0" relativeHeight="251661312" behindDoc="0" locked="0" layoutInCell="0" allowOverlap="1" wp14:anchorId="6AC7EB4F" wp14:editId="08593BCE">
                <wp:simplePos x="0" y="0"/>
                <wp:positionH relativeFrom="column">
                  <wp:posOffset>-5715</wp:posOffset>
                </wp:positionH>
                <wp:positionV relativeFrom="paragraph">
                  <wp:posOffset>373380</wp:posOffset>
                </wp:positionV>
                <wp:extent cx="3560445" cy="449580"/>
                <wp:effectExtent l="0" t="0" r="0" b="0"/>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60445" cy="449580"/>
                        </a:xfrm>
                        <a:prstGeom prst="rect">
                          <a:avLst/>
                        </a:prstGeom>
                      </wps:spPr>
                      <wps:txbx>
                        <w:txbxContent>
                          <w:p w14:paraId="65E5E275" w14:textId="77777777" w:rsidR="00D66B30" w:rsidRPr="00BD0328" w:rsidRDefault="00D66B30" w:rsidP="00FC1FEA">
                            <w:pPr>
                              <w:jc w:val="center"/>
                              <w:rPr>
                                <w:rFonts w:ascii="Arial Black" w:hAnsi="Arial Black"/>
                                <w:i/>
                                <w:iCs/>
                                <w:outline/>
                                <w:color w:val="000000"/>
                                <w:sz w:val="40"/>
                                <w:szCs w:val="40"/>
                                <w14:textOutline w14:w="9525" w14:cap="flat" w14:cmpd="sng" w14:algn="ctr">
                                  <w14:solidFill>
                                    <w14:srgbClr w14:val="000000"/>
                                  </w14:solidFill>
                                  <w14:prstDash w14:val="solid"/>
                                  <w14:round/>
                                </w14:textOutline>
                                <w14:textFill>
                                  <w14:noFill/>
                                </w14:textFill>
                              </w:rPr>
                            </w:pPr>
                            <w:r w:rsidRPr="00BD0328">
                              <w:rPr>
                                <w:rFonts w:ascii="Arial Black" w:hAnsi="Arial Black"/>
                                <w:i/>
                                <w:iCs/>
                                <w:outline/>
                                <w:color w:val="000000"/>
                                <w:sz w:val="40"/>
                                <w:szCs w:val="40"/>
                                <w14:textOutline w14:w="9525" w14:cap="flat" w14:cmpd="sng" w14:algn="ctr">
                                  <w14:solidFill>
                                    <w14:srgbClr w14:val="000000"/>
                                  </w14:solidFill>
                                  <w14:prstDash w14:val="solid"/>
                                  <w14:round/>
                                </w14:textOutline>
                                <w14:textFill>
                                  <w14:noFill/>
                                </w14:textFill>
                              </w:rPr>
                              <w:t>SHOP SERVICE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C7EB4F" id="_x0000_t202" coordsize="21600,21600" o:spt="202" path="m,l,21600r21600,l21600,xe">
                <v:stroke joinstyle="miter"/>
                <v:path gradientshapeok="t" o:connecttype="rect"/>
              </v:shapetype>
              <v:shape id="Caixa de Texto 3" o:spid="_x0000_s1026" type="#_x0000_t202" style="position:absolute;left:0;text-align:left;margin-left:-.45pt;margin-top:29.4pt;width:280.35pt;height:3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" o:allowincell="f" filled="f" stroked="f">
                <o:lock v:ext="edit" shapetype="t"/>
                <v:textbox style="mso-fit-shape-to-text:t">
                  <w:txbxContent>
                    <w:p w14:paraId="65E5E275" w14:textId="77777777" w:rsidR="00D66B30" w:rsidRPr="00BD0328" w:rsidRDefault="00D66B30" w:rsidP="00FC1FEA">
                      <w:pPr>
                        <w:jc w:val="center"/>
                        <w:rPr>
                          <w:rFonts w:ascii="Arial Black" w:hAnsi="Arial Black"/>
                          <w:i/>
                          <w:iCs/>
                          <w:outline/>
                          <w:color w:val="000000"/>
                          <w:sz w:val="40"/>
                          <w:szCs w:val="40"/>
                          <w14:textOutline w14:w="9525" w14:cap="flat" w14:cmpd="sng" w14:algn="ctr">
                            <w14:solidFill>
                              <w14:srgbClr w14:val="000000"/>
                            </w14:solidFill>
                            <w14:prstDash w14:val="solid"/>
                            <w14:round/>
                          </w14:textOutline>
                          <w14:textFill>
                            <w14:noFill/>
                          </w14:textFill>
                        </w:rPr>
                      </w:pPr>
                      <w:r w:rsidRPr="00BD0328">
                        <w:rPr>
                          <w:rFonts w:ascii="Arial Black" w:hAnsi="Arial Black"/>
                          <w:i/>
                          <w:iCs/>
                          <w:outline/>
                          <w:color w:val="000000"/>
                          <w:sz w:val="40"/>
                          <w:szCs w:val="40"/>
                          <w14:textOutline w14:w="9525" w14:cap="flat" w14:cmpd="sng" w14:algn="ctr">
                            <w14:solidFill>
                              <w14:srgbClr w14:val="000000"/>
                            </w14:solidFill>
                            <w14:prstDash w14:val="solid"/>
                            <w14:round/>
                          </w14:textOutline>
                          <w14:textFill>
                            <w14:noFill/>
                          </w14:textFill>
                        </w:rPr>
                        <w:t>SHOP SERVICE</w:t>
                      </w:r>
                    </w:p>
                  </w:txbxContent>
                </v:textbox>
              </v:shape>
            </w:pict>
          </mc:Fallback>
        </mc:AlternateContent>
      </w:r>
      <w:r>
        <w:t xml:space="preserve">   </w:t>
      </w:r>
      <w:r w:rsidR="00BD0328">
        <w:rPr>
          <w:noProof/>
        </w:rPr>
        <mc:AlternateContent>
          <mc:Choice Requires="wps">
            <w:drawing>
              <wp:anchor distT="0" distB="0" distL="114300" distR="114300" simplePos="0" relativeHeight="251659264" behindDoc="0" locked="0" layoutInCell="0" allowOverlap="1" wp14:anchorId="129B2BA4" wp14:editId="18529494">
                <wp:simplePos x="0" y="0"/>
                <wp:positionH relativeFrom="column">
                  <wp:posOffset>108585</wp:posOffset>
                </wp:positionH>
                <wp:positionV relativeFrom="paragraph">
                  <wp:posOffset>105410</wp:posOffset>
                </wp:positionV>
                <wp:extent cx="3931920" cy="73596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931920" cy="735965"/>
                        </a:xfrm>
                        <a:prstGeom prst="rect">
                          <a:avLst/>
                        </a:prstGeom>
                      </wps:spPr>
                      <wps:txbx>
                        <w:txbxContent>
                          <w:p w14:paraId="4F6CA91D" w14:textId="77777777" w:rsidR="00D66B30" w:rsidRPr="00BD0328" w:rsidRDefault="00D66B30" w:rsidP="00644A33">
                            <w:pPr>
                              <w:jc w:val="center"/>
                              <w:rPr>
                                <w:rFonts w:ascii="Arial Black" w:hAnsi="Arial Black"/>
                                <w:i/>
                                <w:iCs/>
                                <w:outline/>
                                <w:color w:val="000000"/>
                                <w:sz w:val="72"/>
                                <w:szCs w:val="72"/>
                                <w14:textOutline w14:w="9525" w14:cap="flat" w14:cmpd="sng" w14:algn="ctr">
                                  <w14:solidFill>
                                    <w14:srgbClr w14:val="000000"/>
                                  </w14:solidFill>
                                  <w14:prstDash w14:val="solid"/>
                                  <w14:round/>
                                </w14:textOutline>
                                <w14:textFill>
                                  <w14:no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29B2BA4" id="Caixa de Texto 2" o:spid="_x0000_s1027" type="#_x0000_t202" style="position:absolute;left:0;text-align:left;margin-left:8.55pt;margin-top:8.3pt;width:309.6pt;height:5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" o:allowincell="f" filled="f" stroked="f">
                <o:lock v:ext="edit" shapetype="t"/>
                <v:textbox style="mso-fit-shape-to-text:t">
                  <w:txbxContent>
                    <w:p w14:paraId="4F6CA91D" w14:textId="77777777" w:rsidR="00D66B30" w:rsidRPr="00BD0328" w:rsidRDefault="00D66B30" w:rsidP="00644A33">
                      <w:pPr>
                        <w:jc w:val="center"/>
                        <w:rPr>
                          <w:rFonts w:ascii="Arial Black" w:hAnsi="Arial Black"/>
                          <w:i/>
                          <w:iCs/>
                          <w:outline/>
                          <w:color w:val="000000"/>
                          <w:sz w:val="72"/>
                          <w:szCs w:val="72"/>
                          <w14:textOutline w14:w="9525" w14:cap="flat" w14:cmpd="sng" w14:algn="ctr">
                            <w14:solidFill>
                              <w14:srgbClr w14:val="000000"/>
                            </w14:solidFill>
                            <w14:prstDash w14:val="solid"/>
                            <w14:round/>
                          </w14:textOutline>
                          <w14:textFill>
                            <w14:noFill/>
                          </w14:textFill>
                        </w:rPr>
                      </w:pPr>
                    </w:p>
                  </w:txbxContent>
                </v:textbox>
              </v:shape>
            </w:pict>
          </mc:Fallback>
        </mc:AlternateContent>
      </w:r>
      <w:r w:rsidR="00644A33">
        <w:rPr>
          <w:rFonts w:ascii="Arial Black" w:hAnsi="Arial Black"/>
          <w:sz w:val="48"/>
        </w:rPr>
        <w:t xml:space="preserve">  </w:t>
      </w:r>
    </w:p>
    <w:p w14:paraId="41A27D9F" w14:textId="77777777" w:rsidR="00FC1FEA" w:rsidRDefault="00644A33" w:rsidP="00FC1FEA">
      <w:pPr>
        <w:pStyle w:val="Ttulo1"/>
        <w:rPr>
          <w:rFonts w:ascii="Arial Black" w:hAnsi="Arial Black"/>
          <w:sz w:val="48"/>
        </w:rPr>
      </w:pPr>
      <w:r>
        <w:t xml:space="preserve"> </w:t>
      </w:r>
      <w:r w:rsidR="00FC1FEA">
        <w:rPr>
          <w:rFonts w:ascii="Arial Black" w:hAnsi="Arial Black"/>
          <w:sz w:val="48"/>
        </w:rPr>
        <w:t xml:space="preserve">  </w:t>
      </w:r>
    </w:p>
    <w:p w14:paraId="11BA249E" w14:textId="77777777" w:rsidR="00FC1FEA" w:rsidRDefault="00FC1FEA" w:rsidP="00FC1FEA">
      <w:pPr>
        <w:rPr>
          <w:sz w:val="22"/>
          <w:szCs w:val="22"/>
        </w:rPr>
      </w:pPr>
      <w:r>
        <w:t xml:space="preserve">    </w:t>
      </w:r>
      <w:r>
        <w:rPr>
          <w:sz w:val="22"/>
          <w:szCs w:val="22"/>
        </w:rPr>
        <w:t>MIK – SERVIÇOS HIDRAULICOS -EIRELI -ME</w:t>
      </w:r>
    </w:p>
    <w:p w14:paraId="2D1B6B6F" w14:textId="77777777" w:rsidR="00FC1FEA" w:rsidRDefault="00FC1FEA" w:rsidP="00FC1FEA">
      <w:pPr>
        <w:rPr>
          <w:sz w:val="22"/>
          <w:szCs w:val="22"/>
        </w:rPr>
      </w:pPr>
      <w:r>
        <w:rPr>
          <w:sz w:val="22"/>
          <w:szCs w:val="22"/>
        </w:rPr>
        <w:t xml:space="preserve">    </w:t>
      </w:r>
      <w:proofErr w:type="spellStart"/>
      <w:r>
        <w:rPr>
          <w:sz w:val="22"/>
          <w:szCs w:val="22"/>
        </w:rPr>
        <w:t>Av</w:t>
      </w:r>
      <w:proofErr w:type="spellEnd"/>
      <w:r>
        <w:rPr>
          <w:sz w:val="22"/>
          <w:szCs w:val="22"/>
        </w:rPr>
        <w:t xml:space="preserve"> dos </w:t>
      </w:r>
      <w:proofErr w:type="spellStart"/>
      <w:r>
        <w:rPr>
          <w:sz w:val="22"/>
          <w:szCs w:val="22"/>
        </w:rPr>
        <w:t>Imarés</w:t>
      </w:r>
      <w:proofErr w:type="spellEnd"/>
      <w:r>
        <w:rPr>
          <w:sz w:val="22"/>
          <w:szCs w:val="22"/>
        </w:rPr>
        <w:t>, 1383 – Indianópolis – São Paulo -SP</w:t>
      </w:r>
    </w:p>
    <w:p w14:paraId="0FF55758" w14:textId="28EB5306" w:rsidR="00FC1FEA" w:rsidRDefault="00FC1FEA" w:rsidP="00FC1FEA">
      <w:pPr>
        <w:rPr>
          <w:color w:val="FF0000"/>
        </w:rPr>
      </w:pPr>
      <w:r>
        <w:t xml:space="preserve">    </w:t>
      </w:r>
      <w:proofErr w:type="spellStart"/>
      <w:r>
        <w:t>Tel</w:t>
      </w:r>
      <w:proofErr w:type="spellEnd"/>
      <w:r>
        <w:t>:</w:t>
      </w:r>
      <w:r w:rsidR="00EE5439">
        <w:t xml:space="preserve"> (11) </w:t>
      </w:r>
      <w:r>
        <w:t>5579-0835</w:t>
      </w:r>
      <w:r w:rsidR="00EE5439">
        <w:t xml:space="preserve"> / (11)</w:t>
      </w:r>
      <w:r>
        <w:t xml:space="preserve"> 99376-4733      </w:t>
      </w:r>
    </w:p>
    <w:p w14:paraId="52249286" w14:textId="77777777" w:rsidR="00FC1FEA" w:rsidRDefault="00FC1FEA" w:rsidP="00FC1FEA">
      <w:pPr>
        <w:rPr>
          <w:color w:val="4472C4"/>
        </w:rPr>
      </w:pPr>
      <w:r>
        <w:t xml:space="preserve">    </w:t>
      </w:r>
      <w:r>
        <w:rPr>
          <w:color w:val="4472C4"/>
        </w:rPr>
        <w:t>shopservicevalvularedutora.com.br</w:t>
      </w:r>
    </w:p>
    <w:p w14:paraId="60160A6D" w14:textId="77777777" w:rsidR="00FC1FEA" w:rsidRDefault="00FC1FEA" w:rsidP="00FC1FEA">
      <w:r>
        <w:t xml:space="preserve">    </w:t>
      </w:r>
      <w:hyperlink r:id="rId6" w:history="1">
        <w:r w:rsidR="00E304CD" w:rsidRPr="00187422">
          <w:rPr>
            <w:rStyle w:val="Hyperlink"/>
          </w:rPr>
          <w:t>mik@shopservicevalvularedutora.com.br</w:t>
        </w:r>
      </w:hyperlink>
      <w:r>
        <w:t xml:space="preserve">                      </w:t>
      </w:r>
    </w:p>
    <w:p w14:paraId="2F12C629" w14:textId="5E0E308A" w:rsidR="0075409E" w:rsidRDefault="0075409E" w:rsidP="00FC1FEA">
      <w:pPr>
        <w:rPr>
          <w:color w:val="FF0000"/>
        </w:rPr>
      </w:pPr>
    </w:p>
    <w:p w14:paraId="489AD914" w14:textId="5B3C3038" w:rsidR="003847C6" w:rsidRDefault="003847C6" w:rsidP="00FC1FEA">
      <w:r>
        <w:t xml:space="preserve">                                </w:t>
      </w:r>
    </w:p>
    <w:p w14:paraId="7786BA2A" w14:textId="77777777" w:rsidR="00FC1FEA" w:rsidRDefault="003847C6" w:rsidP="00FC1FEA">
      <w:pPr>
        <w:jc w:val="right"/>
      </w:pPr>
      <w:r>
        <w:t xml:space="preserve">                                                                                                    </w:t>
      </w:r>
      <w:r w:rsidR="003F2D3F">
        <w:t xml:space="preserve">   </w:t>
      </w:r>
      <w:r w:rsidR="00D8162C">
        <w:t xml:space="preserve"> </w:t>
      </w:r>
      <w:r w:rsidR="00B72133">
        <w:t xml:space="preserve">                </w:t>
      </w:r>
    </w:p>
    <w:p w14:paraId="06A0DEAA" w14:textId="51E4061A" w:rsidR="003847C6" w:rsidRDefault="00B72133" w:rsidP="00FC1FEA">
      <w:pPr>
        <w:jc w:val="right"/>
      </w:pPr>
      <w:r>
        <w:t xml:space="preserve">  ORÇ: </w:t>
      </w:r>
      <w:r w:rsidR="00A92976">
        <w:t>15.685/0126</w:t>
      </w:r>
    </w:p>
    <w:p w14:paraId="648AC78B" w14:textId="77777777" w:rsidR="003847C6" w:rsidRDefault="003847C6">
      <w:pPr>
        <w:jc w:val="right"/>
      </w:pPr>
      <w:r>
        <w:t>MI</w:t>
      </w:r>
    </w:p>
    <w:p w14:paraId="3B160AA5" w14:textId="7E258F9D" w:rsidR="003847C6" w:rsidRDefault="003847C6" w:rsidP="00C37C98">
      <w:pPr>
        <w:jc w:val="right"/>
        <w:rPr>
          <w:b/>
          <w:sz w:val="28"/>
        </w:rPr>
      </w:pPr>
      <w:r>
        <w:t xml:space="preserve">São Paulo, </w:t>
      </w:r>
      <w:r w:rsidR="00A92976">
        <w:t>2</w:t>
      </w:r>
      <w:r w:rsidR="000668A7">
        <w:t>1</w:t>
      </w:r>
      <w:r w:rsidR="00A92976">
        <w:t xml:space="preserve"> de </w:t>
      </w:r>
      <w:proofErr w:type="gramStart"/>
      <w:r w:rsidR="000668A7">
        <w:t>J</w:t>
      </w:r>
      <w:r w:rsidR="00A92976">
        <w:t>aneiro</w:t>
      </w:r>
      <w:proofErr w:type="gramEnd"/>
      <w:r w:rsidR="00A92976">
        <w:t xml:space="preserve"> de 2026</w:t>
      </w:r>
      <w:r w:rsidR="007F2FFB">
        <w:t>.</w:t>
      </w:r>
    </w:p>
    <w:p w14:paraId="57A32C0A" w14:textId="77777777" w:rsidR="003847C6" w:rsidRDefault="00B72133">
      <w:pPr>
        <w:jc w:val="both"/>
        <w:rPr>
          <w:b/>
          <w:sz w:val="28"/>
        </w:rPr>
      </w:pPr>
      <w:r>
        <w:rPr>
          <w:b/>
          <w:sz w:val="28"/>
        </w:rPr>
        <w:t>Cond</w:t>
      </w:r>
      <w:r w:rsidR="0013218E">
        <w:rPr>
          <w:b/>
          <w:sz w:val="28"/>
        </w:rPr>
        <w:t xml:space="preserve">. </w:t>
      </w:r>
      <w:r w:rsidR="00321DE1">
        <w:rPr>
          <w:b/>
          <w:sz w:val="28"/>
        </w:rPr>
        <w:t xml:space="preserve">Ed. </w:t>
      </w:r>
      <w:r w:rsidR="0000764A">
        <w:rPr>
          <w:b/>
          <w:sz w:val="28"/>
        </w:rPr>
        <w:t>Top Village</w:t>
      </w:r>
      <w:r w:rsidR="00A90325">
        <w:rPr>
          <w:b/>
          <w:sz w:val="28"/>
        </w:rPr>
        <w:t>.</w:t>
      </w:r>
    </w:p>
    <w:p w14:paraId="29DD5C24" w14:textId="77777777" w:rsidR="003847C6" w:rsidRPr="00EE5439" w:rsidRDefault="00A90325">
      <w:pPr>
        <w:jc w:val="both"/>
        <w:rPr>
          <w:bCs/>
          <w:sz w:val="28"/>
        </w:rPr>
      </w:pPr>
      <w:r w:rsidRPr="00EE5439">
        <w:rPr>
          <w:bCs/>
          <w:sz w:val="28"/>
        </w:rPr>
        <w:t xml:space="preserve">Rua: </w:t>
      </w:r>
      <w:r w:rsidR="0000764A" w:rsidRPr="00EE5439">
        <w:rPr>
          <w:bCs/>
          <w:sz w:val="28"/>
        </w:rPr>
        <w:t>Antonieta Leitão, 161</w:t>
      </w:r>
      <w:r w:rsidR="00B72133" w:rsidRPr="00EE5439">
        <w:rPr>
          <w:bCs/>
          <w:sz w:val="28"/>
        </w:rPr>
        <w:t>.</w:t>
      </w:r>
    </w:p>
    <w:p w14:paraId="2C24A91F" w14:textId="77777777" w:rsidR="003847C6" w:rsidRDefault="0000764A">
      <w:pPr>
        <w:jc w:val="both"/>
      </w:pPr>
      <w:r>
        <w:rPr>
          <w:sz w:val="28"/>
        </w:rPr>
        <w:t xml:space="preserve">Freguesia do Ó </w:t>
      </w:r>
      <w:r w:rsidR="00A90325">
        <w:rPr>
          <w:sz w:val="28"/>
        </w:rPr>
        <w:t>- São Paulo</w:t>
      </w:r>
      <w:r w:rsidR="003847C6">
        <w:rPr>
          <w:sz w:val="28"/>
        </w:rPr>
        <w:t xml:space="preserve"> - </w:t>
      </w:r>
      <w:r w:rsidR="0013218E">
        <w:rPr>
          <w:sz w:val="28"/>
        </w:rPr>
        <w:t>SP</w:t>
      </w:r>
    </w:p>
    <w:p w14:paraId="1578CE26" w14:textId="77777777" w:rsidR="003847C6" w:rsidRDefault="003847C6"/>
    <w:p w14:paraId="1E446E05" w14:textId="77777777" w:rsidR="00EE5439" w:rsidRDefault="00B72133">
      <w:r>
        <w:t>A/C</w:t>
      </w:r>
      <w:r w:rsidR="00BD0D9C">
        <w:t>.</w:t>
      </w:r>
    </w:p>
    <w:p w14:paraId="56895102" w14:textId="5F4AC128" w:rsidR="003847C6" w:rsidRDefault="00B22397">
      <w:r>
        <w:t>Sr</w:t>
      </w:r>
      <w:r w:rsidR="00EE5439">
        <w:t xml:space="preserve">. </w:t>
      </w:r>
      <w:r w:rsidR="00720200">
        <w:t xml:space="preserve">Dilson </w:t>
      </w:r>
      <w:r w:rsidR="00EE5439">
        <w:t>(síndico)</w:t>
      </w:r>
    </w:p>
    <w:p w14:paraId="6CF5A552" w14:textId="3243E542" w:rsidR="006B6374" w:rsidRDefault="00D971E6" w:rsidP="00B22397">
      <w:proofErr w:type="spellStart"/>
      <w:r>
        <w:t>Tel</w:t>
      </w:r>
      <w:proofErr w:type="spellEnd"/>
      <w:r w:rsidR="00EE5439">
        <w:t>: (11) 95463-9190</w:t>
      </w:r>
      <w:r w:rsidR="000C6BC9">
        <w:t>.</w:t>
      </w:r>
    </w:p>
    <w:p w14:paraId="5C890FE8" w14:textId="30057CB3" w:rsidR="000668A7" w:rsidRDefault="000668A7" w:rsidP="00B22397">
      <w:r>
        <w:t xml:space="preserve">Email: </w:t>
      </w:r>
      <w:hyperlink r:id="rId7" w:history="1">
        <w:r w:rsidRPr="00FC554A">
          <w:rPr>
            <w:rStyle w:val="Hyperlink"/>
          </w:rPr>
          <w:t>topvillage15@gmail.com</w:t>
        </w:r>
      </w:hyperlink>
    </w:p>
    <w:p w14:paraId="4C6E855C" w14:textId="77777777" w:rsidR="000C6BC9" w:rsidRDefault="00A90325" w:rsidP="00511F89">
      <w:pPr>
        <w:tabs>
          <w:tab w:val="left" w:pos="4020"/>
        </w:tabs>
      </w:pPr>
      <w:r>
        <w:t xml:space="preserve">Sr. </w:t>
      </w:r>
      <w:r w:rsidR="000C6BC9">
        <w:t xml:space="preserve">Genival. (zelador) </w:t>
      </w:r>
    </w:p>
    <w:p w14:paraId="46FEEB6B" w14:textId="77777777" w:rsidR="00FC1FEA" w:rsidRDefault="00FC1FEA">
      <w:pPr>
        <w:jc w:val="both"/>
        <w:rPr>
          <w:b/>
          <w:i/>
          <w:sz w:val="28"/>
          <w:u w:val="single"/>
        </w:rPr>
      </w:pPr>
    </w:p>
    <w:p w14:paraId="3C9A4F46" w14:textId="1773EE40" w:rsidR="00FC1FEA" w:rsidRPr="00EE5439" w:rsidRDefault="00FC1FEA" w:rsidP="00FC1FEA">
      <w:pPr>
        <w:jc w:val="both"/>
        <w:rPr>
          <w:b/>
          <w:u w:val="single"/>
        </w:rPr>
      </w:pPr>
      <w:r w:rsidRPr="00EE5439">
        <w:rPr>
          <w:b/>
          <w:u w:val="single"/>
        </w:rPr>
        <w:t xml:space="preserve">Assunto: </w:t>
      </w:r>
      <w:r w:rsidR="00884609">
        <w:rPr>
          <w:b/>
          <w:u w:val="single"/>
        </w:rPr>
        <w:t xml:space="preserve">Manutenção </w:t>
      </w:r>
      <w:proofErr w:type="gramStart"/>
      <w:r w:rsidR="00884609">
        <w:rPr>
          <w:b/>
          <w:u w:val="single"/>
        </w:rPr>
        <w:t>de  VRP</w:t>
      </w:r>
      <w:proofErr w:type="gramEnd"/>
      <w:r w:rsidR="00884609">
        <w:rPr>
          <w:b/>
          <w:u w:val="single"/>
        </w:rPr>
        <w:t xml:space="preserve"> (válvula redutora de pressão)</w:t>
      </w:r>
    </w:p>
    <w:p w14:paraId="06DFFD63" w14:textId="77777777" w:rsidR="00FC1FEA" w:rsidRDefault="00FC1FEA" w:rsidP="00FC1FEA">
      <w:pPr>
        <w:jc w:val="both"/>
      </w:pPr>
    </w:p>
    <w:p w14:paraId="5A0860FB" w14:textId="77777777" w:rsidR="00FC1FEA" w:rsidRDefault="00FC1FEA" w:rsidP="00FC1FEA">
      <w:pPr>
        <w:jc w:val="both"/>
      </w:pPr>
      <w:r>
        <w:t xml:space="preserve">Prezado Senhor;            </w:t>
      </w:r>
    </w:p>
    <w:p w14:paraId="0E7D68DC" w14:textId="5E23EE35" w:rsidR="00FC1FEA" w:rsidRDefault="00FC1FEA" w:rsidP="00D66B30">
      <w:pPr>
        <w:pStyle w:val="Recuodecorpodetexto"/>
        <w:ind w:left="0"/>
      </w:pPr>
      <w:r>
        <w:t xml:space="preserve">Em atendimento de vossa </w:t>
      </w:r>
      <w:r w:rsidR="00E304CD">
        <w:t>solicitação,</w:t>
      </w:r>
      <w:r>
        <w:t xml:space="preserve"> temos a satisfação de colocar </w:t>
      </w:r>
      <w:proofErr w:type="spellStart"/>
      <w:r>
        <w:t>a</w:t>
      </w:r>
      <w:proofErr w:type="spellEnd"/>
      <w:r>
        <w:t xml:space="preserve"> disposição de </w:t>
      </w:r>
      <w:r w:rsidR="007F2FFB">
        <w:t>V.Sa.</w:t>
      </w:r>
      <w:r>
        <w:t xml:space="preserve"> os nossos conhecimentos técnicos para executar os serviços abaixo</w:t>
      </w:r>
      <w:r w:rsidR="00884609">
        <w:t>:</w:t>
      </w:r>
    </w:p>
    <w:p w14:paraId="7C2C7412" w14:textId="77777777" w:rsidR="00FC1FEA" w:rsidRPr="00884609" w:rsidRDefault="00FC1FEA">
      <w:pPr>
        <w:jc w:val="both"/>
        <w:rPr>
          <w:b/>
          <w:i/>
          <w:u w:val="single"/>
        </w:rPr>
      </w:pPr>
    </w:p>
    <w:p w14:paraId="07509428" w14:textId="77777777" w:rsidR="00884609" w:rsidRPr="00884609" w:rsidRDefault="00884609" w:rsidP="00884609">
      <w:pPr>
        <w:jc w:val="both"/>
        <w:rPr>
          <w:b/>
          <w:i/>
          <w:sz w:val="28"/>
          <w:szCs w:val="28"/>
          <w:u w:val="single"/>
        </w:rPr>
      </w:pPr>
      <w:r w:rsidRPr="00884609">
        <w:rPr>
          <w:b/>
          <w:i/>
          <w:sz w:val="28"/>
          <w:szCs w:val="28"/>
          <w:u w:val="single"/>
        </w:rPr>
        <w:t>Serviço:</w:t>
      </w:r>
    </w:p>
    <w:p w14:paraId="2CC2524E" w14:textId="342C06F7" w:rsidR="00884609" w:rsidRDefault="00884609" w:rsidP="00884609">
      <w:pPr>
        <w:jc w:val="both"/>
      </w:pPr>
      <w:r>
        <w:t>-</w:t>
      </w:r>
      <w:r w:rsidRPr="00884609">
        <w:t xml:space="preserve"> Manutenção preventiva de 02 (duas) VRP </w:t>
      </w:r>
      <w:proofErr w:type="gramStart"/>
      <w:r w:rsidRPr="00884609">
        <w:t>100  3</w:t>
      </w:r>
      <w:proofErr w:type="gramEnd"/>
      <w:r w:rsidRPr="00884609">
        <w:t>”instalada</w:t>
      </w:r>
      <w:r>
        <w:t xml:space="preserve">s sem </w:t>
      </w:r>
      <w:proofErr w:type="gramStart"/>
      <w:r>
        <w:t xml:space="preserve">filtro </w:t>
      </w:r>
      <w:r w:rsidRPr="00884609">
        <w:t xml:space="preserve"> em</w:t>
      </w:r>
      <w:proofErr w:type="gramEnd"/>
      <w:r w:rsidRPr="00884609">
        <w:t xml:space="preserve">  quadro duplo em cobre no </w:t>
      </w:r>
      <w:proofErr w:type="gramStart"/>
      <w:r w:rsidRPr="00884609">
        <w:t>SS  de</w:t>
      </w:r>
      <w:proofErr w:type="gramEnd"/>
      <w:r w:rsidRPr="00884609">
        <w:t xml:space="preserve"> um prédio de </w:t>
      </w:r>
      <w:r>
        <w:t>16</w:t>
      </w:r>
      <w:r w:rsidRPr="00884609">
        <w:t xml:space="preserve"> andares, para atender</w:t>
      </w:r>
      <w:r w:rsidR="000D75A7">
        <w:t xml:space="preserve"> </w:t>
      </w:r>
      <w:proofErr w:type="gramStart"/>
      <w:r w:rsidR="000D75A7">
        <w:t xml:space="preserve">banheiros </w:t>
      </w:r>
      <w:r w:rsidRPr="00884609">
        <w:t xml:space="preserve"> </w:t>
      </w:r>
      <w:r>
        <w:t>descarga</w:t>
      </w:r>
      <w:r w:rsidR="000D75A7">
        <w:t>s</w:t>
      </w:r>
      <w:proofErr w:type="gramEnd"/>
      <w:r w:rsidRPr="00884609">
        <w:t xml:space="preserve"> até o </w:t>
      </w:r>
      <w:r>
        <w:t>7</w:t>
      </w:r>
      <w:r w:rsidRPr="00884609">
        <w:t xml:space="preserve">º </w:t>
      </w:r>
      <w:r w:rsidR="00A92976">
        <w:t xml:space="preserve">andar </w:t>
      </w:r>
      <w:r w:rsidRPr="00884609">
        <w:t xml:space="preserve">com a PDS (pressão em dinâmica de saída) em </w:t>
      </w:r>
      <w:r w:rsidRPr="00884609">
        <w:rPr>
          <w:color w:val="FF0000"/>
        </w:rPr>
        <w:t>4</w:t>
      </w:r>
      <w:proofErr w:type="gramStart"/>
      <w:r w:rsidRPr="00884609">
        <w:t>kgf./</w:t>
      </w:r>
      <w:proofErr w:type="gramEnd"/>
      <w:r w:rsidRPr="00884609">
        <w:t>cm2.</w:t>
      </w:r>
    </w:p>
    <w:p w14:paraId="77ABC07B" w14:textId="77777777" w:rsidR="000668A7" w:rsidRDefault="000668A7" w:rsidP="00884609">
      <w:pPr>
        <w:jc w:val="both"/>
      </w:pPr>
    </w:p>
    <w:p w14:paraId="4188C709" w14:textId="5D0447E7" w:rsidR="00884609" w:rsidRPr="00884609" w:rsidRDefault="00884609" w:rsidP="00884609">
      <w:pPr>
        <w:jc w:val="both"/>
        <w:rPr>
          <w:color w:val="FF0000"/>
        </w:rPr>
      </w:pPr>
      <w:r>
        <w:t>-</w:t>
      </w:r>
      <w:r w:rsidRPr="00884609">
        <w:t>Manutenção preventiva de 02 (duas) VRP 100 21/2” instalada</w:t>
      </w:r>
      <w:r w:rsidR="00377A9D">
        <w:t>s sem filtro</w:t>
      </w:r>
      <w:r w:rsidRPr="00884609">
        <w:t xml:space="preserve"> em quadro duplo em cobre no SS de um prédio de </w:t>
      </w:r>
      <w:r w:rsidR="00377A9D">
        <w:t>16</w:t>
      </w:r>
      <w:r w:rsidRPr="00884609">
        <w:t xml:space="preserve"> andares, para atender </w:t>
      </w:r>
      <w:r w:rsidR="00377A9D">
        <w:t xml:space="preserve">cozinha e área de </w:t>
      </w:r>
      <w:proofErr w:type="gramStart"/>
      <w:r w:rsidR="00377A9D">
        <w:t xml:space="preserve">serviço </w:t>
      </w:r>
      <w:r w:rsidRPr="00884609">
        <w:t xml:space="preserve"> até</w:t>
      </w:r>
      <w:proofErr w:type="gramEnd"/>
      <w:r w:rsidRPr="00884609">
        <w:t xml:space="preserve"> o </w:t>
      </w:r>
      <w:r w:rsidR="00377A9D">
        <w:t>7</w:t>
      </w:r>
      <w:r w:rsidRPr="00884609">
        <w:t xml:space="preserve">º </w:t>
      </w:r>
      <w:r w:rsidR="00377A9D">
        <w:t xml:space="preserve">andar </w:t>
      </w:r>
      <w:r w:rsidRPr="00884609">
        <w:t xml:space="preserve">com a PDS (pressão em dinâmica de saída) em </w:t>
      </w:r>
      <w:r w:rsidRPr="00884609">
        <w:rPr>
          <w:color w:val="FF0000"/>
        </w:rPr>
        <w:t>4</w:t>
      </w:r>
      <w:proofErr w:type="gramStart"/>
      <w:r w:rsidRPr="00884609">
        <w:t>kgf./</w:t>
      </w:r>
      <w:proofErr w:type="gramEnd"/>
      <w:r w:rsidRPr="00884609">
        <w:t>cm2.</w:t>
      </w:r>
    </w:p>
    <w:p w14:paraId="7BB3116F" w14:textId="77777777" w:rsidR="00884609" w:rsidRPr="00884609" w:rsidRDefault="00884609" w:rsidP="00884609"/>
    <w:p w14:paraId="1FB0C291" w14:textId="77777777" w:rsidR="00884609" w:rsidRDefault="00884609" w:rsidP="00884609">
      <w:pPr>
        <w:jc w:val="both"/>
      </w:pPr>
      <w:r>
        <w:rPr>
          <w:b/>
          <w:i/>
          <w:sz w:val="28"/>
          <w:u w:val="single"/>
        </w:rPr>
        <w:t>Procedimento:</w:t>
      </w:r>
    </w:p>
    <w:p w14:paraId="5B24F63D" w14:textId="77777777" w:rsidR="00884609" w:rsidRDefault="00884609" w:rsidP="00884609">
      <w:pPr>
        <w:jc w:val="both"/>
      </w:pPr>
      <w:r w:rsidRPr="00717719">
        <w:rPr>
          <w:highlight w:val="yellow"/>
        </w:rPr>
        <w:t>Fechamento do registro de entrada e saída da linha da Válvula Redutora, uma por vez.</w:t>
      </w:r>
    </w:p>
    <w:p w14:paraId="34075987" w14:textId="77777777" w:rsidR="00884609" w:rsidRDefault="00884609" w:rsidP="00884609">
      <w:pPr>
        <w:jc w:val="both"/>
      </w:pPr>
      <w:r w:rsidRPr="00B609E6">
        <w:rPr>
          <w:highlight w:val="yellow"/>
        </w:rPr>
        <w:t xml:space="preserve">(não nos responsabilizamos por avarias dos </w:t>
      </w:r>
      <w:proofErr w:type="gramStart"/>
      <w:r w:rsidRPr="00B609E6">
        <w:rPr>
          <w:highlight w:val="yellow"/>
        </w:rPr>
        <w:t>registros,  que</w:t>
      </w:r>
      <w:proofErr w:type="gramEnd"/>
      <w:r w:rsidRPr="00B609E6">
        <w:rPr>
          <w:highlight w:val="yellow"/>
        </w:rPr>
        <w:t xml:space="preserve"> podem estar funcionando plenamente, porem na abertura/fechamento podem ocorrer a avaria por oxidação de estarem muito tempo sem movimento ou até mesmo desgaste da peça.)</w:t>
      </w:r>
      <w:r>
        <w:t xml:space="preserve"> </w:t>
      </w:r>
    </w:p>
    <w:p w14:paraId="62233F86" w14:textId="77777777" w:rsidR="00377A9D" w:rsidRPr="00377A9D" w:rsidRDefault="00884609" w:rsidP="00AE553F">
      <w:pPr>
        <w:pStyle w:val="Ttulo2"/>
        <w:numPr>
          <w:ilvl w:val="0"/>
          <w:numId w:val="4"/>
        </w:numPr>
        <w:rPr>
          <w:rFonts w:ascii="Times New Roman" w:hAnsi="Times New Roman" w:cs="Times New Roman"/>
          <w:b w:val="0"/>
          <w:bCs w:val="0"/>
          <w:i w:val="0"/>
          <w:iCs w:val="0"/>
          <w:sz w:val="24"/>
        </w:rPr>
      </w:pPr>
      <w:r w:rsidRPr="00377A9D">
        <w:rPr>
          <w:rFonts w:ascii="Times New Roman" w:hAnsi="Times New Roman" w:cs="Times New Roman"/>
          <w:b w:val="0"/>
          <w:bCs w:val="0"/>
          <w:i w:val="0"/>
          <w:iCs w:val="0"/>
          <w:sz w:val="24"/>
          <w:szCs w:val="24"/>
        </w:rPr>
        <w:t>A ser executada no próprio local</w:t>
      </w:r>
    </w:p>
    <w:p w14:paraId="0B74227C" w14:textId="5963BBAA" w:rsidR="00884609" w:rsidRPr="00377A9D" w:rsidRDefault="00884609" w:rsidP="00377A9D">
      <w:pPr>
        <w:pStyle w:val="Ttulo2"/>
        <w:rPr>
          <w:rFonts w:ascii="Times New Roman" w:hAnsi="Times New Roman" w:cs="Times New Roman"/>
          <w:b w:val="0"/>
          <w:bCs w:val="0"/>
          <w:i w:val="0"/>
          <w:iCs w:val="0"/>
          <w:sz w:val="24"/>
        </w:rPr>
      </w:pPr>
      <w:r w:rsidRPr="00377A9D">
        <w:rPr>
          <w:rFonts w:ascii="Times New Roman" w:hAnsi="Times New Roman" w:cs="Times New Roman"/>
          <w:b w:val="0"/>
          <w:bCs w:val="0"/>
          <w:i w:val="0"/>
          <w:iCs w:val="0"/>
          <w:sz w:val="24"/>
        </w:rPr>
        <w:t xml:space="preserve"> 2- Isolamento de uma estação por vez;</w:t>
      </w:r>
    </w:p>
    <w:p w14:paraId="015BB0EA" w14:textId="77777777" w:rsidR="00884609" w:rsidRDefault="00884609" w:rsidP="00884609">
      <w:pPr>
        <w:ind w:left="60"/>
        <w:jc w:val="both"/>
      </w:pPr>
      <w:r>
        <w:t xml:space="preserve"> 3- Desmontagem geral da VRP e filtro.</w:t>
      </w:r>
    </w:p>
    <w:p w14:paraId="359EA786" w14:textId="77777777" w:rsidR="00884609" w:rsidRDefault="00884609" w:rsidP="00884609">
      <w:pPr>
        <w:ind w:left="60"/>
        <w:jc w:val="both"/>
      </w:pPr>
      <w:r>
        <w:t xml:space="preserve"> 4- Remoção das incrustações de ferrugens por fricção e escovamento.</w:t>
      </w:r>
    </w:p>
    <w:p w14:paraId="228D8118" w14:textId="77777777" w:rsidR="00884609" w:rsidRDefault="00884609" w:rsidP="00884609">
      <w:pPr>
        <w:ind w:left="60"/>
        <w:jc w:val="both"/>
      </w:pPr>
      <w:r>
        <w:lastRenderedPageBreak/>
        <w:t xml:space="preserve"> 5- Substituições de molas inferiores e juntas de vedações e diafragma das </w:t>
      </w:r>
      <w:proofErr w:type="spellStart"/>
      <w:r>
        <w:t>VRPs</w:t>
      </w:r>
      <w:proofErr w:type="spellEnd"/>
      <w:r>
        <w:t xml:space="preserve"> caso seja necessário.</w:t>
      </w:r>
    </w:p>
    <w:p w14:paraId="299E4A9D" w14:textId="77777777" w:rsidR="00884609" w:rsidRDefault="00884609" w:rsidP="00884609">
      <w:pPr>
        <w:ind w:left="60"/>
        <w:jc w:val="both"/>
      </w:pPr>
      <w:r>
        <w:t xml:space="preserve"> 6</w:t>
      </w:r>
      <w:proofErr w:type="gramStart"/>
      <w:r>
        <w:t>-  No</w:t>
      </w:r>
      <w:proofErr w:type="gramEnd"/>
      <w:r>
        <w:t xml:space="preserve"> caso </w:t>
      </w:r>
      <w:proofErr w:type="gramStart"/>
      <w:r>
        <w:t>do</w:t>
      </w:r>
      <w:proofErr w:type="gramEnd"/>
      <w:r>
        <w:t xml:space="preserve"> filtro remover o elemento filtrante, executar a sua limpeza e repor no local.  </w:t>
      </w:r>
    </w:p>
    <w:p w14:paraId="38A13B28" w14:textId="77777777" w:rsidR="00884609" w:rsidRDefault="00884609" w:rsidP="00884609">
      <w:pPr>
        <w:ind w:left="60"/>
        <w:jc w:val="both"/>
      </w:pPr>
      <w:r>
        <w:t xml:space="preserve"> 7- Remontagem, teste </w:t>
      </w:r>
      <w:proofErr w:type="spellStart"/>
      <w:r>
        <w:t>estanquiedade</w:t>
      </w:r>
      <w:proofErr w:type="spellEnd"/>
      <w:r>
        <w:t xml:space="preserve"> e regulagem da pressão de saída no máximo de 4 kg / cm2;</w:t>
      </w:r>
    </w:p>
    <w:p w14:paraId="1C674A5F" w14:textId="2F10DFE5" w:rsidR="00884609" w:rsidRPr="00403074" w:rsidRDefault="00884609" w:rsidP="00884609">
      <w:pPr>
        <w:jc w:val="both"/>
      </w:pPr>
      <w:r>
        <w:t xml:space="preserve">  8- </w:t>
      </w:r>
      <w:r w:rsidRPr="00403074">
        <w:t xml:space="preserve">Mesmo que no aspecto externo as </w:t>
      </w:r>
      <w:proofErr w:type="spellStart"/>
      <w:r w:rsidRPr="00403074">
        <w:t>VRPs</w:t>
      </w:r>
      <w:proofErr w:type="spellEnd"/>
      <w:r w:rsidRPr="00403074">
        <w:t xml:space="preserve"> estarem aparentando boas condições. Após a abertura da VRP poderemos constatar a necessidade da substituição completo da VRP ou outras peças, que só poderão ser constatados efetivamente </w:t>
      </w:r>
      <w:r w:rsidR="00377A9D">
        <w:t>n</w:t>
      </w:r>
      <w:r w:rsidRPr="00403074">
        <w:t xml:space="preserve">a </w:t>
      </w:r>
      <w:r w:rsidR="00377A9D">
        <w:t xml:space="preserve">sua </w:t>
      </w:r>
      <w:proofErr w:type="spellStart"/>
      <w:r w:rsidRPr="00403074">
        <w:t>esmontagem</w:t>
      </w:r>
      <w:proofErr w:type="spellEnd"/>
      <w:r w:rsidRPr="00403074">
        <w:t xml:space="preserve">. </w:t>
      </w:r>
    </w:p>
    <w:p w14:paraId="419CD403" w14:textId="356A25B7" w:rsidR="00884609" w:rsidRDefault="00884609" w:rsidP="00884609">
      <w:pPr>
        <w:jc w:val="both"/>
      </w:pPr>
      <w:r>
        <w:t>9</w:t>
      </w:r>
      <w:r w:rsidRPr="00403074">
        <w:t xml:space="preserve">- </w:t>
      </w:r>
      <w:r>
        <w:t xml:space="preserve">Como </w:t>
      </w:r>
      <w:proofErr w:type="gramStart"/>
      <w:r>
        <w:t>as  Estações</w:t>
      </w:r>
      <w:proofErr w:type="gramEnd"/>
      <w:r>
        <w:t xml:space="preserve"> possuem 02 (duas) </w:t>
      </w:r>
      <w:proofErr w:type="spellStart"/>
      <w:r>
        <w:t>VRPs</w:t>
      </w:r>
      <w:proofErr w:type="spellEnd"/>
      <w:r>
        <w:t xml:space="preserve">, o prédio não </w:t>
      </w:r>
      <w:proofErr w:type="spellStart"/>
      <w:r>
        <w:t>devera</w:t>
      </w:r>
      <w:proofErr w:type="spellEnd"/>
      <w:r>
        <w:t xml:space="preserve"> ficar desabastecido, durante a manutenção da Válvula. </w:t>
      </w:r>
    </w:p>
    <w:p w14:paraId="5F2D6091" w14:textId="77777777" w:rsidR="00884609" w:rsidRDefault="00884609" w:rsidP="00884609">
      <w:pPr>
        <w:ind w:left="60"/>
        <w:jc w:val="both"/>
      </w:pPr>
    </w:p>
    <w:p w14:paraId="6ADE7304" w14:textId="77777777" w:rsidR="00884609" w:rsidRDefault="00884609" w:rsidP="00884609">
      <w:pPr>
        <w:jc w:val="both"/>
        <w:rPr>
          <w:b/>
          <w:sz w:val="28"/>
        </w:rPr>
      </w:pPr>
      <w:r>
        <w:rPr>
          <w:b/>
          <w:i/>
          <w:sz w:val="28"/>
          <w:u w:val="single"/>
        </w:rPr>
        <w:t>Duração da Obra: (Estimativa</w:t>
      </w:r>
      <w:r>
        <w:rPr>
          <w:b/>
          <w:sz w:val="28"/>
        </w:rPr>
        <w:t>)</w:t>
      </w:r>
    </w:p>
    <w:p w14:paraId="72EF4035" w14:textId="2E53262B" w:rsidR="00884609" w:rsidRDefault="00EA6A59" w:rsidP="00884609">
      <w:pPr>
        <w:jc w:val="both"/>
      </w:pPr>
      <w:r>
        <w:t>01</w:t>
      </w:r>
      <w:r w:rsidR="00884609">
        <w:t xml:space="preserve"> dia trabalhado</w:t>
      </w:r>
    </w:p>
    <w:p w14:paraId="5F7F36D9" w14:textId="77777777" w:rsidR="00884609" w:rsidRDefault="00884609" w:rsidP="00884609">
      <w:pPr>
        <w:jc w:val="both"/>
        <w:rPr>
          <w:b/>
          <w:i/>
          <w:sz w:val="28"/>
          <w:u w:val="single"/>
        </w:rPr>
      </w:pPr>
    </w:p>
    <w:p w14:paraId="2E681DF1" w14:textId="77777777" w:rsidR="00884609" w:rsidRDefault="00884609" w:rsidP="00884609">
      <w:pPr>
        <w:jc w:val="both"/>
      </w:pPr>
      <w:r>
        <w:rPr>
          <w:b/>
          <w:i/>
          <w:sz w:val="28"/>
          <w:u w:val="single"/>
        </w:rPr>
        <w:t>Custo sem ART: Validade da Proposta 10 dias</w:t>
      </w:r>
      <w:r>
        <w:t xml:space="preserve"> </w:t>
      </w:r>
    </w:p>
    <w:p w14:paraId="6B516ABC" w14:textId="07E958DE" w:rsidR="00884609" w:rsidRPr="00E623D0" w:rsidRDefault="00884609" w:rsidP="00884609">
      <w:pPr>
        <w:jc w:val="both"/>
      </w:pPr>
      <w:r w:rsidRPr="00E623D0">
        <w:t xml:space="preserve">Manutenção </w:t>
      </w:r>
      <w:r>
        <w:t>preventiva para 0</w:t>
      </w:r>
      <w:r w:rsidR="00377A9D">
        <w:t>4</w:t>
      </w:r>
      <w:r>
        <w:t xml:space="preserve"> (</w:t>
      </w:r>
      <w:r w:rsidR="00377A9D">
        <w:t>quatro</w:t>
      </w:r>
      <w:r>
        <w:t xml:space="preserve">) </w:t>
      </w:r>
      <w:proofErr w:type="spellStart"/>
      <w:r>
        <w:t>VRPs</w:t>
      </w:r>
      <w:proofErr w:type="spellEnd"/>
      <w:r>
        <w:t xml:space="preserve"> .............</w:t>
      </w:r>
      <w:r w:rsidRPr="00E623D0">
        <w:t xml:space="preserve">R$ </w:t>
      </w:r>
      <w:r>
        <w:t>1.</w:t>
      </w:r>
      <w:r w:rsidR="00A92976">
        <w:t>65</w:t>
      </w:r>
      <w:r w:rsidR="00377A9D">
        <w:t>0</w:t>
      </w:r>
      <w:r>
        <w:t>,00</w:t>
      </w:r>
      <w:r w:rsidRPr="00E623D0">
        <w:t>.</w:t>
      </w:r>
    </w:p>
    <w:p w14:paraId="2D789360" w14:textId="77777777" w:rsidR="00884609" w:rsidRDefault="00884609" w:rsidP="00884609">
      <w:pPr>
        <w:jc w:val="both"/>
        <w:rPr>
          <w:b/>
          <w:u w:val="single"/>
        </w:rPr>
      </w:pPr>
    </w:p>
    <w:p w14:paraId="54F555E6" w14:textId="77777777" w:rsidR="00EA6A59" w:rsidRPr="00A415E8" w:rsidRDefault="00EA6A59" w:rsidP="00EA6A59">
      <w:pPr>
        <w:jc w:val="both"/>
        <w:rPr>
          <w:highlight w:val="yellow"/>
        </w:rPr>
      </w:pPr>
      <w:bookmarkStart w:id="0" w:name="_Hlk191373975"/>
      <w:r>
        <w:rPr>
          <w:highlight w:val="yellow"/>
        </w:rPr>
        <w:t>G</w:t>
      </w:r>
      <w:r w:rsidRPr="00A415E8">
        <w:rPr>
          <w:highlight w:val="yellow"/>
        </w:rPr>
        <w:t>arantia de 0</w:t>
      </w:r>
      <w:r>
        <w:rPr>
          <w:highlight w:val="yellow"/>
        </w:rPr>
        <w:t>6</w:t>
      </w:r>
      <w:r w:rsidRPr="00A415E8">
        <w:rPr>
          <w:highlight w:val="yellow"/>
        </w:rPr>
        <w:t>(</w:t>
      </w:r>
      <w:r>
        <w:rPr>
          <w:highlight w:val="yellow"/>
        </w:rPr>
        <w:t>seis</w:t>
      </w:r>
      <w:r w:rsidRPr="00A415E8">
        <w:rPr>
          <w:highlight w:val="yellow"/>
        </w:rPr>
        <w:t>)</w:t>
      </w:r>
      <w:r>
        <w:rPr>
          <w:highlight w:val="yellow"/>
        </w:rPr>
        <w:t xml:space="preserve"> meses</w:t>
      </w:r>
      <w:r w:rsidRPr="00A415E8">
        <w:rPr>
          <w:highlight w:val="yellow"/>
        </w:rPr>
        <w:t xml:space="preserve">, exceto em caso de </w:t>
      </w:r>
      <w:r>
        <w:rPr>
          <w:highlight w:val="yellow"/>
        </w:rPr>
        <w:t>entupimento, sujeira nas válvulas, ar nas tubulações</w:t>
      </w:r>
      <w:r w:rsidRPr="00A415E8">
        <w:rPr>
          <w:highlight w:val="yellow"/>
        </w:rPr>
        <w:t xml:space="preserve"> e peças avariadas</w:t>
      </w:r>
      <w:r>
        <w:rPr>
          <w:highlight w:val="yellow"/>
        </w:rPr>
        <w:t xml:space="preserve">.  Conforme NBR </w:t>
      </w:r>
      <w:proofErr w:type="gramStart"/>
      <w:r>
        <w:rPr>
          <w:highlight w:val="yellow"/>
        </w:rPr>
        <w:t>5626 ,</w:t>
      </w:r>
      <w:proofErr w:type="gramEnd"/>
      <w:r>
        <w:rPr>
          <w:highlight w:val="yellow"/>
        </w:rPr>
        <w:t xml:space="preserve"> a verificação do funcionamento das válvulas redutoras de pressão deve ser semestral.</w:t>
      </w:r>
    </w:p>
    <w:bookmarkEnd w:id="0"/>
    <w:p w14:paraId="645B32D3" w14:textId="77777777" w:rsidR="00884609" w:rsidRDefault="00884609" w:rsidP="00884609">
      <w:pPr>
        <w:jc w:val="both"/>
        <w:rPr>
          <w:b/>
          <w:u w:val="single"/>
        </w:rPr>
      </w:pPr>
    </w:p>
    <w:p w14:paraId="19B9A498" w14:textId="77777777" w:rsidR="00884609" w:rsidRDefault="00884609" w:rsidP="00884609">
      <w:pPr>
        <w:jc w:val="both"/>
        <w:rPr>
          <w:b/>
          <w:u w:val="single"/>
        </w:rPr>
      </w:pPr>
      <w:r w:rsidRPr="00E623D0">
        <w:rPr>
          <w:b/>
          <w:u w:val="single"/>
        </w:rPr>
        <w:t>Caso seja necessário</w:t>
      </w:r>
      <w:r>
        <w:rPr>
          <w:b/>
          <w:u w:val="single"/>
        </w:rPr>
        <w:t>, valores unitários</w:t>
      </w:r>
      <w:r w:rsidRPr="00E623D0">
        <w:rPr>
          <w:b/>
          <w:u w:val="single"/>
        </w:rPr>
        <w:t>:</w:t>
      </w:r>
    </w:p>
    <w:p w14:paraId="5741BCBE" w14:textId="77777777" w:rsidR="00884609" w:rsidRDefault="00884609" w:rsidP="00884609">
      <w:pPr>
        <w:jc w:val="both"/>
      </w:pPr>
      <w:r w:rsidRPr="00E623D0">
        <w:t>Mola auxiliar de 21/</w:t>
      </w:r>
      <w:proofErr w:type="gramStart"/>
      <w:r w:rsidRPr="00E623D0">
        <w:t xml:space="preserve">2”  </w:t>
      </w:r>
      <w:r>
        <w:t>......</w:t>
      </w:r>
      <w:proofErr w:type="gramEnd"/>
      <w:r w:rsidRPr="00E623D0">
        <w:t xml:space="preserve">R$ </w:t>
      </w:r>
      <w:r>
        <w:t>165</w:t>
      </w:r>
      <w:r w:rsidRPr="00E623D0">
        <w:t>,00</w:t>
      </w:r>
    </w:p>
    <w:p w14:paraId="0FF29DBE" w14:textId="6F53095C" w:rsidR="00884609" w:rsidRDefault="00884609" w:rsidP="00884609">
      <w:pPr>
        <w:jc w:val="both"/>
      </w:pPr>
      <w:r>
        <w:t xml:space="preserve">Mola auxiliar de 3” ........... R$ </w:t>
      </w:r>
      <w:r w:rsidR="00A92976">
        <w:t>2</w:t>
      </w:r>
      <w:r>
        <w:t xml:space="preserve">75,00 </w:t>
      </w:r>
    </w:p>
    <w:p w14:paraId="5FD1B554" w14:textId="77777777" w:rsidR="00884609" w:rsidRDefault="00884609" w:rsidP="00884609">
      <w:pPr>
        <w:jc w:val="both"/>
      </w:pPr>
      <w:r w:rsidRPr="00E623D0">
        <w:t xml:space="preserve">Diafragma de 21/2” </w:t>
      </w:r>
      <w:r>
        <w:t>...........</w:t>
      </w:r>
      <w:r w:rsidRPr="00E623D0">
        <w:t xml:space="preserve"> R$ </w:t>
      </w:r>
      <w:r>
        <w:t>388</w:t>
      </w:r>
      <w:r w:rsidRPr="00E623D0">
        <w:t>,00</w:t>
      </w:r>
    </w:p>
    <w:p w14:paraId="0B264750" w14:textId="4500A9C0" w:rsidR="00884609" w:rsidRPr="00E623D0" w:rsidRDefault="00884609" w:rsidP="00884609">
      <w:pPr>
        <w:jc w:val="both"/>
      </w:pPr>
      <w:r>
        <w:t>Diafragma de 3” ................ R$ 5</w:t>
      </w:r>
      <w:r w:rsidR="00A92976">
        <w:t>33</w:t>
      </w:r>
      <w:r>
        <w:t>,00</w:t>
      </w:r>
    </w:p>
    <w:p w14:paraId="568A7BD6" w14:textId="693F99DA" w:rsidR="00884609" w:rsidRDefault="00884609" w:rsidP="00884609">
      <w:pPr>
        <w:jc w:val="both"/>
      </w:pPr>
      <w:r w:rsidRPr="00E623D0">
        <w:t xml:space="preserve">Manômetro </w:t>
      </w:r>
      <w:r>
        <w:t>.........................</w:t>
      </w:r>
      <w:r w:rsidRPr="00E623D0">
        <w:t xml:space="preserve">R$ </w:t>
      </w:r>
      <w:r>
        <w:t>1</w:t>
      </w:r>
      <w:r w:rsidR="00A92976">
        <w:t>5</w:t>
      </w:r>
      <w:r>
        <w:t>0</w:t>
      </w:r>
      <w:r w:rsidRPr="00E623D0">
        <w:t xml:space="preserve">,00 </w:t>
      </w:r>
    </w:p>
    <w:p w14:paraId="19BDAE4A" w14:textId="77777777" w:rsidR="00884609" w:rsidRDefault="00884609" w:rsidP="00884609">
      <w:pPr>
        <w:jc w:val="both"/>
      </w:pPr>
    </w:p>
    <w:p w14:paraId="1CD415CA" w14:textId="77777777" w:rsidR="00884609" w:rsidRPr="00E623D0" w:rsidRDefault="00884609" w:rsidP="00884609">
      <w:pPr>
        <w:jc w:val="both"/>
      </w:pPr>
    </w:p>
    <w:p w14:paraId="0F54B61C" w14:textId="77777777" w:rsidR="00884609" w:rsidRPr="00E623D0" w:rsidRDefault="00884609" w:rsidP="00884609">
      <w:pPr>
        <w:jc w:val="both"/>
        <w:rPr>
          <w:b/>
          <w:i/>
          <w:u w:val="single"/>
        </w:rPr>
      </w:pPr>
      <w:r w:rsidRPr="00E623D0">
        <w:rPr>
          <w:b/>
          <w:i/>
          <w:u w:val="single"/>
        </w:rPr>
        <w:t>Forma de Pagamento: (sugestão)</w:t>
      </w:r>
    </w:p>
    <w:p w14:paraId="51AEB763" w14:textId="13042E24" w:rsidR="00884609" w:rsidRDefault="00884609" w:rsidP="00884609">
      <w:pPr>
        <w:jc w:val="both"/>
      </w:pPr>
      <w:r>
        <w:t xml:space="preserve">Após termino do serviço 01 (uma) parcela de R$ </w:t>
      </w:r>
      <w:r w:rsidR="00EA6A59">
        <w:t>825</w:t>
      </w:r>
      <w:r>
        <w:t>,00 e mais 0</w:t>
      </w:r>
      <w:r w:rsidR="00377A9D">
        <w:t>1</w:t>
      </w:r>
      <w:r>
        <w:t xml:space="preserve"> (</w:t>
      </w:r>
      <w:r w:rsidR="00377A9D">
        <w:t>uma</w:t>
      </w:r>
      <w:r>
        <w:t xml:space="preserve">) parcela de R$ </w:t>
      </w:r>
      <w:r w:rsidR="00EA6A59">
        <w:t>825</w:t>
      </w:r>
      <w:r>
        <w:t xml:space="preserve">,00 </w:t>
      </w:r>
      <w:r w:rsidR="00377A9D">
        <w:t>para</w:t>
      </w:r>
      <w:r>
        <w:t xml:space="preserve"> 30 dias com nota fiscal e boleto bancário</w:t>
      </w:r>
    </w:p>
    <w:p w14:paraId="3AAA996B" w14:textId="77777777" w:rsidR="00884609" w:rsidRDefault="00884609" w:rsidP="00884609">
      <w:pPr>
        <w:jc w:val="both"/>
      </w:pPr>
    </w:p>
    <w:p w14:paraId="3DCC7D68" w14:textId="77777777" w:rsidR="00884609" w:rsidRDefault="00884609" w:rsidP="00884609">
      <w:pPr>
        <w:jc w:val="both"/>
        <w:rPr>
          <w:b/>
          <w:i/>
          <w:sz w:val="28"/>
          <w:u w:val="single"/>
        </w:rPr>
      </w:pPr>
      <w:r>
        <w:rPr>
          <w:b/>
          <w:i/>
          <w:sz w:val="28"/>
          <w:u w:val="single"/>
        </w:rPr>
        <w:t>Considerações:</w:t>
      </w:r>
    </w:p>
    <w:p w14:paraId="68F3C8F5" w14:textId="77777777" w:rsidR="00884609" w:rsidRDefault="00884609" w:rsidP="00884609">
      <w:pPr>
        <w:numPr>
          <w:ilvl w:val="0"/>
          <w:numId w:val="1"/>
        </w:numPr>
        <w:tabs>
          <w:tab w:val="clear" w:pos="360"/>
          <w:tab w:val="num" w:pos="720"/>
        </w:tabs>
        <w:ind w:left="720"/>
        <w:jc w:val="both"/>
      </w:pPr>
      <w:r>
        <w:t>Todos os encargos sociais, administrativos, pessoais de segurança são de responsabilidade exclusiva da Contratada.</w:t>
      </w:r>
    </w:p>
    <w:p w14:paraId="6B715876" w14:textId="6E6CFD8F" w:rsidR="00884609" w:rsidRDefault="00884609" w:rsidP="00884609">
      <w:pPr>
        <w:numPr>
          <w:ilvl w:val="0"/>
          <w:numId w:val="1"/>
        </w:numPr>
        <w:tabs>
          <w:tab w:val="clear" w:pos="360"/>
          <w:tab w:val="num" w:pos="720"/>
        </w:tabs>
        <w:ind w:left="720"/>
        <w:jc w:val="both"/>
      </w:pPr>
      <w:r>
        <w:t>O objetivo desta proposta é a manutenção preventivo das 0</w:t>
      </w:r>
      <w:r w:rsidR="00377A9D">
        <w:t>4</w:t>
      </w:r>
      <w:r>
        <w:t xml:space="preserve"> </w:t>
      </w:r>
      <w:proofErr w:type="spellStart"/>
      <w:r>
        <w:t>VRPs</w:t>
      </w:r>
      <w:proofErr w:type="spellEnd"/>
      <w:r w:rsidR="00377A9D">
        <w:t>.</w:t>
      </w:r>
    </w:p>
    <w:p w14:paraId="765B9190" w14:textId="77777777" w:rsidR="00884609" w:rsidRDefault="00884609" w:rsidP="00884609">
      <w:pPr>
        <w:numPr>
          <w:ilvl w:val="0"/>
          <w:numId w:val="1"/>
        </w:numPr>
        <w:tabs>
          <w:tab w:val="clear" w:pos="360"/>
          <w:tab w:val="num" w:pos="720"/>
        </w:tabs>
        <w:ind w:left="720"/>
        <w:jc w:val="both"/>
      </w:pPr>
      <w:r>
        <w:t xml:space="preserve">Horário de trabalho em dias úteis, segunda </w:t>
      </w:r>
      <w:proofErr w:type="spellStart"/>
      <w:r>
        <w:t>á</w:t>
      </w:r>
      <w:proofErr w:type="spellEnd"/>
      <w:r>
        <w:t xml:space="preserve"> sexta das 09h00min </w:t>
      </w:r>
      <w:proofErr w:type="gramStart"/>
      <w:r>
        <w:t>ás</w:t>
      </w:r>
      <w:proofErr w:type="gramEnd"/>
      <w:r>
        <w:t xml:space="preserve"> 17h00min h com 1 h de almoço.</w:t>
      </w:r>
    </w:p>
    <w:p w14:paraId="31EC3454" w14:textId="77777777" w:rsidR="00884609" w:rsidRDefault="00884609" w:rsidP="00884609">
      <w:pPr>
        <w:numPr>
          <w:ilvl w:val="0"/>
          <w:numId w:val="1"/>
        </w:numPr>
        <w:tabs>
          <w:tab w:val="clear" w:pos="360"/>
          <w:tab w:val="num" w:pos="720"/>
        </w:tabs>
        <w:ind w:left="720"/>
        <w:jc w:val="both"/>
      </w:pPr>
      <w:r>
        <w:t>Qualquer dificuldade, contratempo, reclamação por parte dos condôminos, ou representante do condomínio, solicitamos que seja comunicado ao representante da contratada que passará diariamente no local ou informar no escritório para as devidas providencias.</w:t>
      </w:r>
    </w:p>
    <w:p w14:paraId="4DA04D76" w14:textId="77777777" w:rsidR="00884609" w:rsidRDefault="00884609" w:rsidP="00884609">
      <w:pPr>
        <w:numPr>
          <w:ilvl w:val="0"/>
          <w:numId w:val="1"/>
        </w:numPr>
        <w:tabs>
          <w:tab w:val="clear" w:pos="360"/>
          <w:tab w:val="num" w:pos="720"/>
        </w:tabs>
        <w:ind w:left="720"/>
        <w:jc w:val="both"/>
      </w:pPr>
      <w:r>
        <w:t>É de inteira responsabilidade da contratada, quaisquer danos causados e comprovado por nosso pessoal, porém não podemos nos responsabilizar por danos oriundo de vícios oculto ou que não respeitam ao isolamento do local de trabalho.</w:t>
      </w:r>
    </w:p>
    <w:p w14:paraId="19C884A2" w14:textId="77777777" w:rsidR="00884609" w:rsidRDefault="00884609" w:rsidP="00884609">
      <w:pPr>
        <w:numPr>
          <w:ilvl w:val="0"/>
          <w:numId w:val="1"/>
        </w:numPr>
        <w:tabs>
          <w:tab w:val="clear" w:pos="360"/>
          <w:tab w:val="num" w:pos="720"/>
        </w:tabs>
        <w:ind w:left="720"/>
        <w:jc w:val="both"/>
      </w:pPr>
      <w:r>
        <w:t xml:space="preserve">É de responsabilidade de a contratante isolar o local de trabalho e fechar a coluna de água se necessário, e colocar sinalização de atenção, designar um local para guarda de ferramentas e material, bem com um vestiário e sanitários para uso do nosso pessoal.  </w:t>
      </w:r>
    </w:p>
    <w:p w14:paraId="3C94E962" w14:textId="77777777" w:rsidR="00884609" w:rsidRDefault="00884609" w:rsidP="00884609">
      <w:pPr>
        <w:numPr>
          <w:ilvl w:val="0"/>
          <w:numId w:val="1"/>
        </w:numPr>
        <w:tabs>
          <w:tab w:val="clear" w:pos="360"/>
          <w:tab w:val="num" w:pos="720"/>
        </w:tabs>
        <w:ind w:left="720"/>
        <w:jc w:val="both"/>
      </w:pPr>
      <w:r>
        <w:t>As sobras de materiais são de propriedade do Shop Service, sendo todos os materiais garantidos pelo fabricante, quaisquer testes dos materiais em laboratório que sejam solicitados são de total responsabilidade da contratante em comum acordo com o fabricante.</w:t>
      </w:r>
    </w:p>
    <w:p w14:paraId="37CA26B9" w14:textId="77777777" w:rsidR="00884609" w:rsidRDefault="00884609" w:rsidP="00884609">
      <w:pPr>
        <w:numPr>
          <w:ilvl w:val="0"/>
          <w:numId w:val="1"/>
        </w:numPr>
        <w:tabs>
          <w:tab w:val="clear" w:pos="360"/>
          <w:tab w:val="num" w:pos="720"/>
        </w:tabs>
        <w:ind w:left="720"/>
        <w:jc w:val="both"/>
      </w:pPr>
      <w:r>
        <w:t>O prazo para a execução dos serviços poderá ser reavaliado para mais ou para menos, no decorrer das atividades, em função das dificuldades encontradas.</w:t>
      </w:r>
    </w:p>
    <w:p w14:paraId="613C640B" w14:textId="77777777" w:rsidR="00884609" w:rsidRDefault="00884609" w:rsidP="00884609">
      <w:pPr>
        <w:numPr>
          <w:ilvl w:val="0"/>
          <w:numId w:val="1"/>
        </w:numPr>
        <w:tabs>
          <w:tab w:val="clear" w:pos="360"/>
          <w:tab w:val="num" w:pos="720"/>
        </w:tabs>
        <w:ind w:left="720"/>
        <w:jc w:val="both"/>
      </w:pPr>
      <w:r>
        <w:t>Serviços e materiais não especificados nessa proposta será objeto de orçamento complementar.</w:t>
      </w:r>
    </w:p>
    <w:p w14:paraId="64D6D5DB" w14:textId="77777777" w:rsidR="00884609" w:rsidRPr="000F282A" w:rsidRDefault="00884609" w:rsidP="00884609">
      <w:pPr>
        <w:numPr>
          <w:ilvl w:val="0"/>
          <w:numId w:val="1"/>
        </w:numPr>
        <w:tabs>
          <w:tab w:val="clear" w:pos="360"/>
          <w:tab w:val="num" w:pos="502"/>
          <w:tab w:val="num" w:pos="720"/>
        </w:tabs>
        <w:ind w:left="502"/>
        <w:jc w:val="both"/>
        <w:rPr>
          <w:highlight w:val="yellow"/>
        </w:rPr>
      </w:pPr>
      <w:bookmarkStart w:id="1" w:name="_Hlk103849593"/>
      <w:bookmarkStart w:id="2" w:name="_Hlk60675421"/>
      <w:r w:rsidRPr="000F282A">
        <w:rPr>
          <w:highlight w:val="yellow"/>
        </w:rPr>
        <w:lastRenderedPageBreak/>
        <w:t xml:space="preserve">Todos os serviços serão executados: </w:t>
      </w:r>
    </w:p>
    <w:p w14:paraId="20D726ED" w14:textId="77777777" w:rsidR="00884609" w:rsidRPr="000F282A" w:rsidRDefault="00884609" w:rsidP="00884609">
      <w:pPr>
        <w:ind w:left="502"/>
        <w:jc w:val="both"/>
        <w:rPr>
          <w:highlight w:val="yellow"/>
        </w:rPr>
      </w:pPr>
      <w:r w:rsidRPr="000F282A">
        <w:rPr>
          <w:highlight w:val="yellow"/>
        </w:rPr>
        <w:t>Por funcionários em regime de CLT, com todos os encargos recolhidos em dia que isenta o prédio de uma eventual ação trabalhista.</w:t>
      </w:r>
    </w:p>
    <w:p w14:paraId="78FD08F1" w14:textId="77777777" w:rsidR="00884609" w:rsidRPr="000F282A" w:rsidRDefault="00884609" w:rsidP="00884609">
      <w:pPr>
        <w:ind w:left="502"/>
        <w:jc w:val="both"/>
        <w:rPr>
          <w:highlight w:val="yellow"/>
        </w:rPr>
      </w:pPr>
      <w:r w:rsidRPr="000F282A">
        <w:rPr>
          <w:highlight w:val="yellow"/>
        </w:rPr>
        <w:t>Empresa possuidora de seguro de sinistro de obra.</w:t>
      </w:r>
    </w:p>
    <w:p w14:paraId="1E4D0442" w14:textId="77777777" w:rsidR="00884609" w:rsidRPr="000F282A" w:rsidRDefault="00884609" w:rsidP="00884609">
      <w:pPr>
        <w:ind w:left="502"/>
        <w:jc w:val="both"/>
        <w:rPr>
          <w:highlight w:val="yellow"/>
        </w:rPr>
      </w:pPr>
      <w:r w:rsidRPr="000F282A">
        <w:rPr>
          <w:highlight w:val="yellow"/>
        </w:rPr>
        <w:t>Funcionários devidamente treinados e possuidores de todas as certificações de segurança de trabalho.</w:t>
      </w:r>
    </w:p>
    <w:p w14:paraId="0BA91173" w14:textId="77777777" w:rsidR="00884609" w:rsidRPr="000F282A" w:rsidRDefault="00884609" w:rsidP="00884609">
      <w:pPr>
        <w:numPr>
          <w:ilvl w:val="0"/>
          <w:numId w:val="1"/>
        </w:numPr>
        <w:tabs>
          <w:tab w:val="clear" w:pos="360"/>
          <w:tab w:val="num" w:pos="502"/>
          <w:tab w:val="num" w:pos="720"/>
        </w:tabs>
        <w:ind w:left="502"/>
        <w:jc w:val="both"/>
        <w:rPr>
          <w:highlight w:val="yellow"/>
        </w:rPr>
      </w:pPr>
      <w:r w:rsidRPr="000F282A">
        <w:rPr>
          <w:highlight w:val="yellow"/>
        </w:rPr>
        <w:t>Workshop nas fabricas.</w:t>
      </w:r>
    </w:p>
    <w:p w14:paraId="700F2877" w14:textId="39CC651A" w:rsidR="00884609" w:rsidRPr="00A415E8" w:rsidRDefault="00884609" w:rsidP="00884609">
      <w:pPr>
        <w:jc w:val="both"/>
        <w:rPr>
          <w:highlight w:val="yellow"/>
        </w:rPr>
      </w:pPr>
      <w:r>
        <w:rPr>
          <w:highlight w:val="yellow"/>
        </w:rPr>
        <w:t xml:space="preserve">  </w:t>
      </w:r>
      <w:r w:rsidRPr="000F282A">
        <w:rPr>
          <w:highlight w:val="yellow"/>
        </w:rPr>
        <w:t>Cumprindo com as exigências da NBR 5626 com garantia de 0</w:t>
      </w:r>
      <w:r w:rsidR="00EA6A59">
        <w:rPr>
          <w:highlight w:val="yellow"/>
        </w:rPr>
        <w:t>6</w:t>
      </w:r>
      <w:r w:rsidRPr="000F282A">
        <w:rPr>
          <w:highlight w:val="yellow"/>
        </w:rPr>
        <w:t xml:space="preserve"> (</w:t>
      </w:r>
      <w:r w:rsidR="00EA6A59">
        <w:rPr>
          <w:highlight w:val="yellow"/>
        </w:rPr>
        <w:t>seis</w:t>
      </w:r>
      <w:r w:rsidRPr="000F282A">
        <w:rPr>
          <w:highlight w:val="yellow"/>
        </w:rPr>
        <w:t xml:space="preserve">) </w:t>
      </w:r>
      <w:r w:rsidR="00EA6A59">
        <w:rPr>
          <w:highlight w:val="yellow"/>
        </w:rPr>
        <w:t>meses</w:t>
      </w:r>
      <w:r>
        <w:rPr>
          <w:highlight w:val="yellow"/>
        </w:rPr>
        <w:t xml:space="preserve">, </w:t>
      </w:r>
      <w:r w:rsidRPr="00A415E8">
        <w:rPr>
          <w:highlight w:val="yellow"/>
        </w:rPr>
        <w:t xml:space="preserve">exceto em caso de </w:t>
      </w:r>
      <w:r>
        <w:rPr>
          <w:highlight w:val="yellow"/>
        </w:rPr>
        <w:t>entupimento, sujeira nas válvulas, ar nas tubulações</w:t>
      </w:r>
      <w:r w:rsidRPr="00A415E8">
        <w:rPr>
          <w:highlight w:val="yellow"/>
        </w:rPr>
        <w:t xml:space="preserve"> e peças avariadas. </w:t>
      </w:r>
    </w:p>
    <w:p w14:paraId="10904635" w14:textId="77777777" w:rsidR="00884609" w:rsidRPr="000F282A" w:rsidRDefault="00884609" w:rsidP="00884609">
      <w:pPr>
        <w:numPr>
          <w:ilvl w:val="0"/>
          <w:numId w:val="1"/>
        </w:numPr>
        <w:tabs>
          <w:tab w:val="clear" w:pos="360"/>
          <w:tab w:val="num" w:pos="502"/>
        </w:tabs>
        <w:ind w:left="502"/>
        <w:jc w:val="both"/>
        <w:rPr>
          <w:highlight w:val="yellow"/>
        </w:rPr>
      </w:pPr>
      <w:r w:rsidRPr="000F282A">
        <w:rPr>
          <w:highlight w:val="yellow"/>
        </w:rPr>
        <w:t>Empresa desde 1982.</w:t>
      </w:r>
    </w:p>
    <w:bookmarkEnd w:id="1"/>
    <w:p w14:paraId="09E2252A" w14:textId="77777777" w:rsidR="00884609" w:rsidRDefault="00884609" w:rsidP="00884609">
      <w:pPr>
        <w:jc w:val="both"/>
      </w:pPr>
      <w:r w:rsidRPr="006166F6">
        <w:t xml:space="preserve">    </w:t>
      </w:r>
    </w:p>
    <w:p w14:paraId="43B881CB" w14:textId="77777777" w:rsidR="00884609" w:rsidRDefault="00884609" w:rsidP="00884609">
      <w:pPr>
        <w:jc w:val="both"/>
      </w:pPr>
    </w:p>
    <w:p w14:paraId="185811CE" w14:textId="77777777" w:rsidR="00884609" w:rsidRPr="006166F6" w:rsidRDefault="00884609" w:rsidP="00884609">
      <w:pPr>
        <w:jc w:val="both"/>
      </w:pPr>
      <w:r w:rsidRPr="006166F6">
        <w:t xml:space="preserve">   </w:t>
      </w:r>
    </w:p>
    <w:p w14:paraId="05AFC323" w14:textId="77777777" w:rsidR="00884609" w:rsidRDefault="00884609" w:rsidP="00884609">
      <w:pPr>
        <w:jc w:val="both"/>
      </w:pPr>
      <w:bookmarkStart w:id="3" w:name="_Hlk98927861"/>
      <w:bookmarkEnd w:id="2"/>
      <w:r>
        <w:t xml:space="preserve">_______________________________________________   </w:t>
      </w:r>
    </w:p>
    <w:p w14:paraId="42DDCB24" w14:textId="77777777" w:rsidR="00884609" w:rsidRPr="00F02CBB" w:rsidRDefault="00884609" w:rsidP="00884609">
      <w:pPr>
        <w:jc w:val="both"/>
        <w:rPr>
          <w:i/>
        </w:rPr>
      </w:pPr>
      <w:r w:rsidRPr="00F02CBB">
        <w:rPr>
          <w:i/>
        </w:rPr>
        <w:t xml:space="preserve"> </w:t>
      </w:r>
      <w:r>
        <w:rPr>
          <w:i/>
        </w:rPr>
        <w:t xml:space="preserve">    MIK SERVIÇOS HIDRÁULICOS EIRELI-ME</w:t>
      </w:r>
      <w:r w:rsidRPr="00F02CBB">
        <w:rPr>
          <w:i/>
        </w:rPr>
        <w:t>.</w:t>
      </w:r>
    </w:p>
    <w:bookmarkEnd w:id="3"/>
    <w:p w14:paraId="51C6EB1C" w14:textId="77777777" w:rsidR="00884609" w:rsidRDefault="00884609" w:rsidP="00884609">
      <w:pPr>
        <w:jc w:val="both"/>
        <w:rPr>
          <w:sz w:val="22"/>
        </w:rPr>
      </w:pPr>
      <w:r>
        <w:rPr>
          <w:sz w:val="22"/>
          <w:lang w:val="en-US"/>
        </w:rPr>
        <w:t xml:space="preserve">                        </w:t>
      </w:r>
      <w:r>
        <w:rPr>
          <w:sz w:val="22"/>
        </w:rPr>
        <w:t>Mauro Imoto</w:t>
      </w:r>
    </w:p>
    <w:p w14:paraId="57367281" w14:textId="77777777" w:rsidR="00884609" w:rsidRDefault="00884609" w:rsidP="00884609">
      <w:pPr>
        <w:rPr>
          <w:b/>
          <w:sz w:val="28"/>
        </w:rPr>
      </w:pPr>
    </w:p>
    <w:p w14:paraId="5ED396D4" w14:textId="77777777" w:rsidR="00884609" w:rsidRDefault="00884609" w:rsidP="00884609">
      <w:pPr>
        <w:rPr>
          <w:b/>
          <w:sz w:val="28"/>
        </w:rPr>
      </w:pPr>
    </w:p>
    <w:p w14:paraId="764E264B" w14:textId="77777777" w:rsidR="00884609" w:rsidRDefault="00884609" w:rsidP="00884609">
      <w:pPr>
        <w:rPr>
          <w:b/>
          <w:sz w:val="28"/>
        </w:rPr>
      </w:pPr>
    </w:p>
    <w:p w14:paraId="2F1FFEF0" w14:textId="77777777" w:rsidR="00884609" w:rsidRDefault="00884609" w:rsidP="00884609">
      <w:pPr>
        <w:rPr>
          <w:b/>
        </w:rPr>
      </w:pPr>
    </w:p>
    <w:p w14:paraId="7984020B" w14:textId="77777777" w:rsidR="00884609" w:rsidRDefault="00884609" w:rsidP="00884609"/>
    <w:p w14:paraId="584F5D6D" w14:textId="77777777" w:rsidR="00884609" w:rsidRDefault="00884609" w:rsidP="00884609"/>
    <w:p w14:paraId="77BFFB22" w14:textId="77777777" w:rsidR="00884609" w:rsidRDefault="00884609" w:rsidP="00884609"/>
    <w:p w14:paraId="1B122DB5" w14:textId="77777777" w:rsidR="00884609" w:rsidRDefault="00884609" w:rsidP="00884609"/>
    <w:p w14:paraId="23703107" w14:textId="77777777" w:rsidR="00884609" w:rsidRDefault="00884609" w:rsidP="00884609"/>
    <w:p w14:paraId="22159CD5" w14:textId="77777777" w:rsidR="00884609" w:rsidRDefault="00884609" w:rsidP="00884609"/>
    <w:p w14:paraId="322E4F34" w14:textId="77777777" w:rsidR="00884609" w:rsidRDefault="00884609" w:rsidP="00884609"/>
    <w:p w14:paraId="35A13DBB" w14:textId="77777777" w:rsidR="00884609" w:rsidRDefault="00884609" w:rsidP="00884609"/>
    <w:p w14:paraId="05C9FF7C" w14:textId="77777777" w:rsidR="00884609" w:rsidRDefault="00884609" w:rsidP="00884609"/>
    <w:p w14:paraId="315AF5A4" w14:textId="77777777" w:rsidR="00884609" w:rsidRDefault="00884609" w:rsidP="00884609"/>
    <w:p w14:paraId="098E53E5" w14:textId="77777777" w:rsidR="00884609" w:rsidRDefault="00884609" w:rsidP="00884609"/>
    <w:p w14:paraId="34353E53" w14:textId="77777777" w:rsidR="00884609" w:rsidRDefault="00884609" w:rsidP="00884609"/>
    <w:p w14:paraId="79A4D096" w14:textId="77777777" w:rsidR="00884609" w:rsidRDefault="00884609" w:rsidP="00884609"/>
    <w:p w14:paraId="42E313E9" w14:textId="77777777" w:rsidR="00884609" w:rsidRDefault="00884609" w:rsidP="00884609"/>
    <w:p w14:paraId="09DFD3AB" w14:textId="167A4699" w:rsidR="00633A49" w:rsidRPr="00633A49" w:rsidRDefault="00633A49" w:rsidP="00884609">
      <w:pPr>
        <w:jc w:val="both"/>
        <w:rPr>
          <w:bCs/>
          <w:iCs/>
          <w:sz w:val="28"/>
        </w:rPr>
      </w:pPr>
    </w:p>
    <w:sectPr w:rsidR="00633A49" w:rsidRPr="00633A49" w:rsidSect="00EE6AED">
      <w:pgSz w:w="12240" w:h="15840"/>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19F8"/>
    <w:multiLevelType w:val="hybridMultilevel"/>
    <w:tmpl w:val="4A60AD5C"/>
    <w:lvl w:ilvl="0" w:tplc="C89EE254">
      <w:start w:val="1"/>
      <w:numFmt w:val="decimal"/>
      <w:lvlText w:val="%1-"/>
      <w:lvlJc w:val="left"/>
      <w:pPr>
        <w:ind w:left="495" w:hanging="360"/>
      </w:pPr>
      <w:rPr>
        <w:rFonts w:hint="default"/>
      </w:rPr>
    </w:lvl>
    <w:lvl w:ilvl="1" w:tplc="04160019" w:tentative="1">
      <w:start w:val="1"/>
      <w:numFmt w:val="lowerLetter"/>
      <w:lvlText w:val="%2."/>
      <w:lvlJc w:val="left"/>
      <w:pPr>
        <w:ind w:left="1215" w:hanging="360"/>
      </w:pPr>
    </w:lvl>
    <w:lvl w:ilvl="2" w:tplc="0416001B" w:tentative="1">
      <w:start w:val="1"/>
      <w:numFmt w:val="lowerRoman"/>
      <w:lvlText w:val="%3."/>
      <w:lvlJc w:val="right"/>
      <w:pPr>
        <w:ind w:left="1935" w:hanging="180"/>
      </w:pPr>
    </w:lvl>
    <w:lvl w:ilvl="3" w:tplc="0416000F" w:tentative="1">
      <w:start w:val="1"/>
      <w:numFmt w:val="decimal"/>
      <w:lvlText w:val="%4."/>
      <w:lvlJc w:val="left"/>
      <w:pPr>
        <w:ind w:left="2655" w:hanging="360"/>
      </w:pPr>
    </w:lvl>
    <w:lvl w:ilvl="4" w:tplc="04160019" w:tentative="1">
      <w:start w:val="1"/>
      <w:numFmt w:val="lowerLetter"/>
      <w:lvlText w:val="%5."/>
      <w:lvlJc w:val="left"/>
      <w:pPr>
        <w:ind w:left="3375" w:hanging="360"/>
      </w:pPr>
    </w:lvl>
    <w:lvl w:ilvl="5" w:tplc="0416001B" w:tentative="1">
      <w:start w:val="1"/>
      <w:numFmt w:val="lowerRoman"/>
      <w:lvlText w:val="%6."/>
      <w:lvlJc w:val="right"/>
      <w:pPr>
        <w:ind w:left="4095" w:hanging="180"/>
      </w:pPr>
    </w:lvl>
    <w:lvl w:ilvl="6" w:tplc="0416000F" w:tentative="1">
      <w:start w:val="1"/>
      <w:numFmt w:val="decimal"/>
      <w:lvlText w:val="%7."/>
      <w:lvlJc w:val="left"/>
      <w:pPr>
        <w:ind w:left="4815" w:hanging="360"/>
      </w:pPr>
    </w:lvl>
    <w:lvl w:ilvl="7" w:tplc="04160019" w:tentative="1">
      <w:start w:val="1"/>
      <w:numFmt w:val="lowerLetter"/>
      <w:lvlText w:val="%8."/>
      <w:lvlJc w:val="left"/>
      <w:pPr>
        <w:ind w:left="5535" w:hanging="360"/>
      </w:pPr>
    </w:lvl>
    <w:lvl w:ilvl="8" w:tplc="0416001B" w:tentative="1">
      <w:start w:val="1"/>
      <w:numFmt w:val="lowerRoman"/>
      <w:lvlText w:val="%9."/>
      <w:lvlJc w:val="right"/>
      <w:pPr>
        <w:ind w:left="6255" w:hanging="180"/>
      </w:pPr>
    </w:lvl>
  </w:abstractNum>
  <w:abstractNum w:abstractNumId="1" w15:restartNumberingAfterBreak="0">
    <w:nsid w:val="3E1D22B6"/>
    <w:multiLevelType w:val="hybridMultilevel"/>
    <w:tmpl w:val="FCFE43EA"/>
    <w:lvl w:ilvl="0" w:tplc="C2FCD0D4">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FC7495D"/>
    <w:multiLevelType w:val="hybridMultilevel"/>
    <w:tmpl w:val="4122167C"/>
    <w:lvl w:ilvl="0" w:tplc="FFFFFFFF">
      <w:start w:val="1"/>
      <w:numFmt w:val="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1FA51A2"/>
    <w:multiLevelType w:val="hybridMultilevel"/>
    <w:tmpl w:val="30AEF106"/>
    <w:lvl w:ilvl="0" w:tplc="530E9EBC">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760561385">
    <w:abstractNumId w:val="2"/>
  </w:num>
  <w:num w:numId="2" w16cid:durableId="732968830">
    <w:abstractNumId w:val="1"/>
  </w:num>
  <w:num w:numId="3" w16cid:durableId="167066305">
    <w:abstractNumId w:val="3"/>
  </w:num>
  <w:num w:numId="4" w16cid:durableId="97540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37"/>
    <w:rsid w:val="0000764A"/>
    <w:rsid w:val="000102A7"/>
    <w:rsid w:val="00010ACA"/>
    <w:rsid w:val="00013FCD"/>
    <w:rsid w:val="0001468C"/>
    <w:rsid w:val="00055227"/>
    <w:rsid w:val="000668A7"/>
    <w:rsid w:val="00067C2C"/>
    <w:rsid w:val="00094220"/>
    <w:rsid w:val="000A2010"/>
    <w:rsid w:val="000B6270"/>
    <w:rsid w:val="000C4704"/>
    <w:rsid w:val="000C6BC9"/>
    <w:rsid w:val="000D4B6E"/>
    <w:rsid w:val="000D75A7"/>
    <w:rsid w:val="000E6D52"/>
    <w:rsid w:val="000F35E4"/>
    <w:rsid w:val="00105430"/>
    <w:rsid w:val="0013218E"/>
    <w:rsid w:val="00135398"/>
    <w:rsid w:val="00164987"/>
    <w:rsid w:val="00176DE9"/>
    <w:rsid w:val="00182B4A"/>
    <w:rsid w:val="001879A6"/>
    <w:rsid w:val="001B1942"/>
    <w:rsid w:val="001B392B"/>
    <w:rsid w:val="001E0AC6"/>
    <w:rsid w:val="001E3488"/>
    <w:rsid w:val="001E605A"/>
    <w:rsid w:val="00203C81"/>
    <w:rsid w:val="00216C5C"/>
    <w:rsid w:val="002236AC"/>
    <w:rsid w:val="002358E4"/>
    <w:rsid w:val="00257E64"/>
    <w:rsid w:val="00294227"/>
    <w:rsid w:val="002974E9"/>
    <w:rsid w:val="002C1DE0"/>
    <w:rsid w:val="002D24F8"/>
    <w:rsid w:val="002D7C91"/>
    <w:rsid w:val="002E0EAD"/>
    <w:rsid w:val="00306150"/>
    <w:rsid w:val="00306427"/>
    <w:rsid w:val="00311EE3"/>
    <w:rsid w:val="0032083C"/>
    <w:rsid w:val="00321DE1"/>
    <w:rsid w:val="00323016"/>
    <w:rsid w:val="00327E77"/>
    <w:rsid w:val="003534F6"/>
    <w:rsid w:val="00366EEF"/>
    <w:rsid w:val="00372B13"/>
    <w:rsid w:val="00377A9D"/>
    <w:rsid w:val="003818D7"/>
    <w:rsid w:val="003847C6"/>
    <w:rsid w:val="003B4404"/>
    <w:rsid w:val="003E4B5E"/>
    <w:rsid w:val="003F2839"/>
    <w:rsid w:val="003F2D3F"/>
    <w:rsid w:val="004047CF"/>
    <w:rsid w:val="00407942"/>
    <w:rsid w:val="00417792"/>
    <w:rsid w:val="00426991"/>
    <w:rsid w:val="00430736"/>
    <w:rsid w:val="0044298F"/>
    <w:rsid w:val="004612A6"/>
    <w:rsid w:val="004A0729"/>
    <w:rsid w:val="004A7466"/>
    <w:rsid w:val="004B575A"/>
    <w:rsid w:val="004C179E"/>
    <w:rsid w:val="004C5794"/>
    <w:rsid w:val="004D0F37"/>
    <w:rsid w:val="004F4527"/>
    <w:rsid w:val="00511F89"/>
    <w:rsid w:val="005200AF"/>
    <w:rsid w:val="005240B4"/>
    <w:rsid w:val="005260D4"/>
    <w:rsid w:val="0053737B"/>
    <w:rsid w:val="00577421"/>
    <w:rsid w:val="005844F1"/>
    <w:rsid w:val="00586637"/>
    <w:rsid w:val="005977D4"/>
    <w:rsid w:val="00597BA9"/>
    <w:rsid w:val="005B1676"/>
    <w:rsid w:val="005C2BFA"/>
    <w:rsid w:val="005C394B"/>
    <w:rsid w:val="005D2F5E"/>
    <w:rsid w:val="005F75D7"/>
    <w:rsid w:val="00613388"/>
    <w:rsid w:val="00617100"/>
    <w:rsid w:val="00620E50"/>
    <w:rsid w:val="00625CDB"/>
    <w:rsid w:val="00633A49"/>
    <w:rsid w:val="00644A33"/>
    <w:rsid w:val="00651342"/>
    <w:rsid w:val="00651625"/>
    <w:rsid w:val="00665378"/>
    <w:rsid w:val="00666ACA"/>
    <w:rsid w:val="006816BB"/>
    <w:rsid w:val="006A1033"/>
    <w:rsid w:val="006B6374"/>
    <w:rsid w:val="006C5179"/>
    <w:rsid w:val="006E58C5"/>
    <w:rsid w:val="00720200"/>
    <w:rsid w:val="00722AFF"/>
    <w:rsid w:val="00727E53"/>
    <w:rsid w:val="0075409E"/>
    <w:rsid w:val="00776792"/>
    <w:rsid w:val="00776797"/>
    <w:rsid w:val="00794407"/>
    <w:rsid w:val="007C3DF2"/>
    <w:rsid w:val="007E6967"/>
    <w:rsid w:val="007F2FFB"/>
    <w:rsid w:val="007F6B51"/>
    <w:rsid w:val="00810DC4"/>
    <w:rsid w:val="008634FE"/>
    <w:rsid w:val="00884609"/>
    <w:rsid w:val="008933B2"/>
    <w:rsid w:val="008A2128"/>
    <w:rsid w:val="008A27DE"/>
    <w:rsid w:val="008B6138"/>
    <w:rsid w:val="008B63B9"/>
    <w:rsid w:val="008D182E"/>
    <w:rsid w:val="008F5217"/>
    <w:rsid w:val="00902740"/>
    <w:rsid w:val="009332BD"/>
    <w:rsid w:val="00943A1D"/>
    <w:rsid w:val="00946DC6"/>
    <w:rsid w:val="00953E96"/>
    <w:rsid w:val="0097450B"/>
    <w:rsid w:val="009D1285"/>
    <w:rsid w:val="009D74D8"/>
    <w:rsid w:val="009E3AE1"/>
    <w:rsid w:val="009F0CF2"/>
    <w:rsid w:val="00A12890"/>
    <w:rsid w:val="00A1505E"/>
    <w:rsid w:val="00A47636"/>
    <w:rsid w:val="00A669B4"/>
    <w:rsid w:val="00A90325"/>
    <w:rsid w:val="00A92976"/>
    <w:rsid w:val="00A975DA"/>
    <w:rsid w:val="00AB1701"/>
    <w:rsid w:val="00AC669D"/>
    <w:rsid w:val="00AF5E1F"/>
    <w:rsid w:val="00B0283F"/>
    <w:rsid w:val="00B030B1"/>
    <w:rsid w:val="00B21F17"/>
    <w:rsid w:val="00B22397"/>
    <w:rsid w:val="00B72133"/>
    <w:rsid w:val="00B96ABC"/>
    <w:rsid w:val="00BA4704"/>
    <w:rsid w:val="00BA4ECB"/>
    <w:rsid w:val="00BA5691"/>
    <w:rsid w:val="00BC4697"/>
    <w:rsid w:val="00BD0328"/>
    <w:rsid w:val="00BD0D7C"/>
    <w:rsid w:val="00BD0D9C"/>
    <w:rsid w:val="00BD106C"/>
    <w:rsid w:val="00BD62CC"/>
    <w:rsid w:val="00BD711C"/>
    <w:rsid w:val="00BE0179"/>
    <w:rsid w:val="00BE1F17"/>
    <w:rsid w:val="00BF4AA0"/>
    <w:rsid w:val="00BF4ABE"/>
    <w:rsid w:val="00C134A7"/>
    <w:rsid w:val="00C14577"/>
    <w:rsid w:val="00C24554"/>
    <w:rsid w:val="00C27ED7"/>
    <w:rsid w:val="00C30405"/>
    <w:rsid w:val="00C30BE3"/>
    <w:rsid w:val="00C37C98"/>
    <w:rsid w:val="00C41520"/>
    <w:rsid w:val="00C51B8E"/>
    <w:rsid w:val="00C64CD2"/>
    <w:rsid w:val="00C90362"/>
    <w:rsid w:val="00CA22FC"/>
    <w:rsid w:val="00CA653B"/>
    <w:rsid w:val="00CB4D88"/>
    <w:rsid w:val="00CC0B8F"/>
    <w:rsid w:val="00D10499"/>
    <w:rsid w:val="00D64CBF"/>
    <w:rsid w:val="00D66B30"/>
    <w:rsid w:val="00D75881"/>
    <w:rsid w:val="00D77E33"/>
    <w:rsid w:val="00D8162C"/>
    <w:rsid w:val="00D971E6"/>
    <w:rsid w:val="00DD2FFE"/>
    <w:rsid w:val="00E03A05"/>
    <w:rsid w:val="00E13D33"/>
    <w:rsid w:val="00E200D3"/>
    <w:rsid w:val="00E26A54"/>
    <w:rsid w:val="00E304CD"/>
    <w:rsid w:val="00E3325B"/>
    <w:rsid w:val="00E63B4A"/>
    <w:rsid w:val="00E95A7A"/>
    <w:rsid w:val="00EA1965"/>
    <w:rsid w:val="00EA6A59"/>
    <w:rsid w:val="00EB48A6"/>
    <w:rsid w:val="00EB6219"/>
    <w:rsid w:val="00EB7CF4"/>
    <w:rsid w:val="00ED184F"/>
    <w:rsid w:val="00ED3DF0"/>
    <w:rsid w:val="00EE5439"/>
    <w:rsid w:val="00EE6AED"/>
    <w:rsid w:val="00EF785C"/>
    <w:rsid w:val="00F36833"/>
    <w:rsid w:val="00F4358D"/>
    <w:rsid w:val="00F46761"/>
    <w:rsid w:val="00F4690A"/>
    <w:rsid w:val="00F556CA"/>
    <w:rsid w:val="00F55986"/>
    <w:rsid w:val="00F82EE1"/>
    <w:rsid w:val="00FA7DDE"/>
    <w:rsid w:val="00FB6866"/>
    <w:rsid w:val="00FC1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3D834"/>
  <w15:docId w15:val="{17B588B7-23C5-4564-86ED-1F0A3671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128"/>
    <w:rPr>
      <w:sz w:val="24"/>
      <w:szCs w:val="24"/>
    </w:rPr>
  </w:style>
  <w:style w:type="paragraph" w:styleId="Ttulo1">
    <w:name w:val="heading 1"/>
    <w:basedOn w:val="Normal"/>
    <w:next w:val="Normal"/>
    <w:qFormat/>
    <w:rsid w:val="008A2128"/>
    <w:pPr>
      <w:keepNext/>
      <w:jc w:val="both"/>
      <w:outlineLvl w:val="0"/>
    </w:pPr>
    <w:rPr>
      <w:rFonts w:eastAsia="Batang"/>
      <w:i/>
      <w:szCs w:val="20"/>
    </w:rPr>
  </w:style>
  <w:style w:type="paragraph" w:styleId="Ttulo2">
    <w:name w:val="heading 2"/>
    <w:basedOn w:val="Normal"/>
    <w:next w:val="Normal"/>
    <w:qFormat/>
    <w:rsid w:val="008A2128"/>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A2128"/>
    <w:pPr>
      <w:keepNext/>
      <w:jc w:val="both"/>
      <w:outlineLvl w:val="2"/>
    </w:pPr>
    <w:rPr>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8A2128"/>
    <w:pPr>
      <w:widowControl w:val="0"/>
    </w:pPr>
    <w:rPr>
      <w:b/>
      <w:szCs w:val="20"/>
    </w:rPr>
  </w:style>
  <w:style w:type="paragraph" w:styleId="Recuodecorpodetexto">
    <w:name w:val="Body Text Indent"/>
    <w:basedOn w:val="Normal"/>
    <w:rsid w:val="008A2128"/>
    <w:pPr>
      <w:spacing w:after="120"/>
      <w:ind w:left="283"/>
    </w:pPr>
  </w:style>
  <w:style w:type="character" w:styleId="Hyperlink">
    <w:name w:val="Hyperlink"/>
    <w:basedOn w:val="Fontepargpadro"/>
    <w:rsid w:val="00BF4AA0"/>
    <w:rPr>
      <w:color w:val="0000FF"/>
      <w:u w:val="single"/>
    </w:rPr>
  </w:style>
  <w:style w:type="paragraph" w:styleId="PargrafodaLista">
    <w:name w:val="List Paragraph"/>
    <w:basedOn w:val="Normal"/>
    <w:uiPriority w:val="34"/>
    <w:qFormat/>
    <w:rsid w:val="001B392B"/>
    <w:pPr>
      <w:ind w:left="720"/>
      <w:contextualSpacing/>
    </w:pPr>
  </w:style>
  <w:style w:type="paragraph" w:styleId="NormalWeb">
    <w:name w:val="Normal (Web)"/>
    <w:basedOn w:val="Normal"/>
    <w:uiPriority w:val="99"/>
    <w:semiHidden/>
    <w:unhideWhenUsed/>
    <w:rsid w:val="00C134A7"/>
    <w:pPr>
      <w:spacing w:before="100" w:beforeAutospacing="1" w:after="100" w:afterAutospacing="1"/>
    </w:pPr>
    <w:rPr>
      <w:rFonts w:eastAsiaTheme="minorEastAsia"/>
    </w:rPr>
  </w:style>
  <w:style w:type="character" w:styleId="MenoPendente">
    <w:name w:val="Unresolved Mention"/>
    <w:basedOn w:val="Fontepargpadro"/>
    <w:uiPriority w:val="99"/>
    <w:semiHidden/>
    <w:unhideWhenUsed/>
    <w:rsid w:val="00066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63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opvillage15@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k@shopservicevalvularedutora.com.b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uro\Dropbox\Or&#231;amento\Residencial%20Europa%207639%20Quadro%20VRP.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F0C111A-7B1A-4511-9E2C-7231CD8FF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Residencial Europa 7639 Quadro VRP.dotx</Template>
  <TotalTime>0</TotalTime>
  <Pages>3</Pages>
  <Words>892</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MIK</vt:lpstr>
    </vt:vector>
  </TitlesOfParts>
  <Company>Microsoft</Company>
  <LinksUpToDate>false</LinksUpToDate>
  <CharactersWithSpaces>5699</CharactersWithSpaces>
  <SharedDoc>false</SharedDoc>
  <HLinks>
    <vt:vector size="6" baseType="variant">
      <vt:variant>
        <vt:i4>3539017</vt:i4>
      </vt:variant>
      <vt:variant>
        <vt:i4>0</vt:i4>
      </vt:variant>
      <vt:variant>
        <vt:i4>0</vt:i4>
      </vt:variant>
      <vt:variant>
        <vt:i4>5</vt:i4>
      </vt:variant>
      <vt:variant>
        <vt:lpwstr>mailto:suzanacondeuropa@gmail.com.br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dc:title>
  <dc:creator>mauro Imoto</dc:creator>
  <cp:lastModifiedBy>kelly</cp:lastModifiedBy>
  <cp:revision>2</cp:revision>
  <cp:lastPrinted>2008-09-22T21:25:00Z</cp:lastPrinted>
  <dcterms:created xsi:type="dcterms:W3CDTF">2026-01-22T11:38:00Z</dcterms:created>
  <dcterms:modified xsi:type="dcterms:W3CDTF">2026-01-22T11:38:00Z</dcterms:modified>
</cp:coreProperties>
</file>